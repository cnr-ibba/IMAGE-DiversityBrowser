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4A4C3" w14:textId="5AC454D7" w:rsidR="00F85340" w:rsidRPr="00F85340" w:rsidRDefault="006B29DE" w:rsidP="008C297E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Guideline of using the IMAGE diversity browser</w:t>
      </w:r>
    </w:p>
    <w:p w14:paraId="38242572" w14:textId="60EAC915" w:rsidR="0012069F" w:rsidRPr="00C61F1B" w:rsidRDefault="0012069F" w:rsidP="005B450D">
      <w:pPr>
        <w:jc w:val="both"/>
        <w:rPr>
          <w:b/>
          <w:bCs/>
          <w:sz w:val="24"/>
          <w:szCs w:val="24"/>
          <w:lang w:val="en-US"/>
        </w:rPr>
      </w:pPr>
      <w:r w:rsidRPr="00C61F1B">
        <w:rPr>
          <w:b/>
          <w:bCs/>
          <w:sz w:val="24"/>
          <w:szCs w:val="24"/>
          <w:lang w:val="en-US"/>
        </w:rPr>
        <w:t>Prerequisites:</w:t>
      </w:r>
    </w:p>
    <w:p w14:paraId="3EE19CDD" w14:textId="711779CA" w:rsidR="005E76A9" w:rsidRPr="00F85340" w:rsidRDefault="0012069F" w:rsidP="0012069F">
      <w:pPr>
        <w:jc w:val="both"/>
        <w:rPr>
          <w:b/>
          <w:szCs w:val="17"/>
          <w:lang w:val="en-US" w:eastAsia="zh-CN"/>
        </w:rPr>
      </w:pPr>
      <w:r>
        <w:rPr>
          <w:szCs w:val="17"/>
          <w:lang w:val="en-US"/>
        </w:rPr>
        <w:t xml:space="preserve">Diversity Browser is distributed as a </w:t>
      </w:r>
      <w:r w:rsidR="005771F3">
        <w:rPr>
          <w:szCs w:val="17"/>
          <w:lang w:val="en-US"/>
        </w:rPr>
        <w:t>i</w:t>
      </w:r>
      <w:r>
        <w:rPr>
          <w:szCs w:val="17"/>
          <w:lang w:val="en-US"/>
        </w:rPr>
        <w:t xml:space="preserve">Python Jupyter notebook, to run it locally two software </w:t>
      </w:r>
      <w:r w:rsidR="005E76A9" w:rsidRPr="00F85340">
        <w:rPr>
          <w:szCs w:val="17"/>
          <w:lang w:val="en-US"/>
        </w:rPr>
        <w:t>need to be installed.</w:t>
      </w:r>
    </w:p>
    <w:p w14:paraId="704BA3D2" w14:textId="58E29774" w:rsidR="00942DF2" w:rsidRDefault="001A34B2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</w:t>
      </w:r>
      <w:r w:rsidR="0012069F">
        <w:rPr>
          <w:b/>
          <w:lang w:val="en-US"/>
        </w:rPr>
        <w:t xml:space="preserve"> Python Jupyter Notebook</w:t>
      </w:r>
    </w:p>
    <w:p w14:paraId="2C91E574" w14:textId="2010BE31" w:rsidR="0012069F" w:rsidRDefault="0012069F" w:rsidP="0012069F">
      <w:r>
        <w:rPr>
          <w:lang w:val="en-US"/>
        </w:rPr>
        <w:t>Anaconda is the recommended software, p</w:t>
      </w:r>
      <w:r w:rsidR="005E76A9" w:rsidRPr="005E76A9">
        <w:rPr>
          <w:lang w:val="en-US"/>
        </w:rPr>
        <w:t>lease follow your platform documentation:</w:t>
      </w:r>
      <w:r w:rsidR="005E76A9">
        <w:rPr>
          <w:lang w:val="en-US"/>
        </w:rPr>
        <w:t xml:space="preserve"> </w:t>
      </w:r>
      <w:hyperlink r:id="rId6" w:history="1">
        <w:r w:rsidR="005E76A9">
          <w:rPr>
            <w:rStyle w:val="Hyperlink"/>
          </w:rPr>
          <w:t>https://www.anaconda.com/distribution/</w:t>
        </w:r>
      </w:hyperlink>
      <w:r>
        <w:rPr>
          <w:rStyle w:val="Hyperlink"/>
        </w:rPr>
        <w:t>.</w:t>
      </w:r>
      <w:r w:rsidRPr="00703A2E">
        <w:rPr>
          <w:rStyle w:val="Hyperlink"/>
          <w:u w:val="none"/>
        </w:rPr>
        <w:t xml:space="preserve"> </w:t>
      </w:r>
      <w:r w:rsidRPr="00703A2E">
        <w:rPr>
          <w:rStyle w:val="Hyperlink"/>
          <w:color w:val="auto"/>
          <w:u w:val="none"/>
        </w:rPr>
        <w:t xml:space="preserve">There is alternative software available, more details could be found at </w:t>
      </w:r>
      <w:hyperlink r:id="rId7" w:history="1">
        <w:r w:rsidRPr="00703A2E">
          <w:rPr>
            <w:rStyle w:val="Hyperlink"/>
            <w:u w:val="none"/>
          </w:rPr>
          <w:t>https://jupyter.org/install.html</w:t>
        </w:r>
      </w:hyperlink>
      <w:r w:rsidR="00703A2E" w:rsidRPr="00703A2E">
        <w:rPr>
          <w:rStyle w:val="Hyperlink"/>
          <w:color w:val="auto"/>
          <w:u w:val="none"/>
        </w:rPr>
        <w:t>.</w:t>
      </w:r>
    </w:p>
    <w:p w14:paraId="342A6296" w14:textId="77777777" w:rsidR="005E76A9" w:rsidRDefault="005E76A9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 PLINK</w:t>
      </w:r>
    </w:p>
    <w:p w14:paraId="5914EF27" w14:textId="1DA27727" w:rsidR="005E76A9" w:rsidRPr="001A34B2" w:rsidRDefault="0012069F" w:rsidP="007037AE">
      <w:pPr>
        <w:rPr>
          <w:lang w:val="en-US"/>
        </w:rPr>
      </w:pPr>
      <w:r>
        <w:rPr>
          <w:lang w:val="en-US"/>
        </w:rPr>
        <w:t xml:space="preserve">PLINK is </w:t>
      </w:r>
      <w:r w:rsidRPr="0012069F"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>a free, open-source whole genome association analysis toolset</w:t>
      </w:r>
      <w:r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 xml:space="preserve"> which is picked to do all analyses for the Diversity Browser. </w:t>
      </w:r>
      <w:r w:rsidR="005E76A9" w:rsidRPr="005E76A9">
        <w:rPr>
          <w:lang w:val="en-US"/>
        </w:rPr>
        <w:t xml:space="preserve">Please follow </w:t>
      </w:r>
      <w:r>
        <w:rPr>
          <w:lang w:val="en-US"/>
        </w:rPr>
        <w:t>the</w:t>
      </w:r>
      <w:r w:rsidR="005E76A9" w:rsidRPr="005E76A9">
        <w:rPr>
          <w:lang w:val="en-US"/>
        </w:rPr>
        <w:t xml:space="preserve"> documentation:</w:t>
      </w:r>
      <w:r w:rsidR="005E76A9">
        <w:rPr>
          <w:lang w:val="en-US"/>
        </w:rPr>
        <w:t xml:space="preserve"> </w:t>
      </w:r>
      <w:hyperlink r:id="rId8" w:history="1">
        <w:r w:rsidR="005E76A9">
          <w:rPr>
            <w:rStyle w:val="Hyperlink"/>
          </w:rPr>
          <w:t>https://www.cog-genomics.org/plink/</w:t>
        </w:r>
      </w:hyperlink>
      <w:r>
        <w:rPr>
          <w:rStyle w:val="Hyperlink"/>
        </w:rPr>
        <w:t xml:space="preserve"> to install the toolset</w:t>
      </w:r>
    </w:p>
    <w:p w14:paraId="1327A322" w14:textId="689A4C61" w:rsidR="005E76A9" w:rsidRPr="00C61F1B" w:rsidRDefault="00E34760" w:rsidP="005B450D">
      <w:pPr>
        <w:jc w:val="both"/>
        <w:rPr>
          <w:b/>
          <w:bCs/>
          <w:sz w:val="24"/>
          <w:szCs w:val="24"/>
          <w:lang w:val="en-US"/>
        </w:rPr>
      </w:pPr>
      <w:r w:rsidRPr="00C61F1B">
        <w:rPr>
          <w:b/>
          <w:bCs/>
          <w:sz w:val="24"/>
          <w:szCs w:val="24"/>
          <w:lang w:val="en-US"/>
        </w:rPr>
        <w:t>Get Diversity Browser</w:t>
      </w:r>
    </w:p>
    <w:p w14:paraId="027125BF" w14:textId="36DEFA93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7037AE">
        <w:rPr>
          <w:lang w:val="en-US" w:eastAsia="zh-CN"/>
        </w:rPr>
        <w:t>The mos</w:t>
      </w:r>
      <w:r>
        <w:rPr>
          <w:lang w:val="en-US" w:eastAsia="zh-CN"/>
        </w:rPr>
        <w:t xml:space="preserve">t convenient way to get the tool is to go to the repository </w:t>
      </w:r>
      <w:hyperlink r:id="rId9" w:history="1">
        <w:r>
          <w:rPr>
            <w:rStyle w:val="Hyperlink"/>
          </w:rPr>
          <w:t>https://github.com/cnr-ibba/IMAGE-DiversityBrowser</w:t>
        </w:r>
      </w:hyperlink>
      <w:r w:rsidRPr="00E4100F">
        <w:rPr>
          <w:rStyle w:val="Hyperlink"/>
          <w:color w:val="auto"/>
          <w:u w:val="none"/>
        </w:rPr>
        <w:t xml:space="preserve">, click the green button, and choose Download Zip option. </w:t>
      </w:r>
      <w:r w:rsidR="00907B34">
        <w:rPr>
          <w:rStyle w:val="Hyperlink"/>
          <w:color w:val="auto"/>
          <w:u w:val="none"/>
          <w:lang w:val="en-US" w:eastAsia="zh-CN"/>
        </w:rPr>
        <w:t>After u</w:t>
      </w:r>
      <w:r w:rsidRPr="00E4100F">
        <w:rPr>
          <w:rStyle w:val="Hyperlink"/>
          <w:color w:val="auto"/>
          <w:u w:val="none"/>
        </w:rPr>
        <w:t>nzip</w:t>
      </w:r>
      <w:r w:rsidR="00907B34">
        <w:rPr>
          <w:rStyle w:val="Hyperlink"/>
          <w:color w:val="auto"/>
          <w:u w:val="none"/>
        </w:rPr>
        <w:t>ping</w:t>
      </w:r>
      <w:r w:rsidRPr="00E4100F">
        <w:rPr>
          <w:rStyle w:val="Hyperlink"/>
          <w:color w:val="auto"/>
          <w:u w:val="none"/>
        </w:rPr>
        <w:t xml:space="preserve"> the downloaded file, the tool is there for use.</w:t>
      </w:r>
    </w:p>
    <w:p w14:paraId="10561B97" w14:textId="38B15F92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E4100F">
        <w:rPr>
          <w:rStyle w:val="Hyperlink"/>
          <w:color w:val="auto"/>
          <w:u w:val="none"/>
        </w:rPr>
        <w:t>Along</w:t>
      </w:r>
      <w:r w:rsidR="007037AE" w:rsidRPr="00E4100F">
        <w:rPr>
          <w:rStyle w:val="Hyperlink"/>
          <w:color w:val="auto"/>
          <w:u w:val="none"/>
        </w:rPr>
        <w:t xml:space="preserve"> </w:t>
      </w:r>
      <w:r w:rsidRPr="00E4100F">
        <w:rPr>
          <w:rStyle w:val="Hyperlink"/>
          <w:color w:val="auto"/>
          <w:u w:val="none"/>
        </w:rPr>
        <w:t xml:space="preserve">with the tool, there are </w:t>
      </w:r>
      <w:r w:rsidR="00E4100F">
        <w:rPr>
          <w:rStyle w:val="Hyperlink"/>
          <w:color w:val="auto"/>
          <w:u w:val="none"/>
        </w:rPr>
        <w:t xml:space="preserve">four </w:t>
      </w:r>
      <w:r w:rsidRPr="00E4100F">
        <w:rPr>
          <w:rStyle w:val="Hyperlink"/>
          <w:color w:val="auto"/>
          <w:u w:val="none"/>
        </w:rPr>
        <w:t>data files:</w:t>
      </w:r>
    </w:p>
    <w:p w14:paraId="6023CD8C" w14:textId="02D89A8E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D07CC">
        <w:rPr>
          <w:rFonts w:cs="Segoe UI"/>
          <w:szCs w:val="17"/>
          <w:u w:val="single"/>
          <w:shd w:val="clear" w:color="auto" w:fill="F6F8FA"/>
        </w:rPr>
        <w:t>IMAGE001_23_01_BPW_PIG.vcf</w:t>
      </w:r>
      <w:r w:rsidR="00C85193" w:rsidRPr="00E4100F">
        <w:rPr>
          <w:szCs w:val="17"/>
          <w:u w:val="single"/>
        </w:rPr>
        <w:t>:</w:t>
      </w:r>
      <w:r w:rsidR="00C85193">
        <w:rPr>
          <w:szCs w:val="17"/>
        </w:rPr>
        <w:t xml:space="preserve"> </w:t>
      </w:r>
      <w:r w:rsidR="00C85193">
        <w:t>the pig reference dataset which</w:t>
      </w:r>
      <w:r w:rsidRPr="00BB03B8">
        <w:rPr>
          <w:szCs w:val="17"/>
        </w:rPr>
        <w:t xml:space="preserve"> contains 149 pigs that were genotyped with the IMAGE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’. The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 was specifically de</w:t>
      </w:r>
      <w:r>
        <w:t xml:space="preserve">signed to handle multiple species, in other words the chip contains around 10,000 SNPs per species, </w:t>
      </w:r>
      <w:r w:rsidRPr="003124A5">
        <w:t>including</w:t>
      </w:r>
      <w:r>
        <w:t xml:space="preserve"> pig, cattle, chicken, goat, and sheep.</w:t>
      </w:r>
    </w:p>
    <w:p w14:paraId="617E52E5" w14:textId="10AEAE6A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cs="Segoe UI"/>
          <w:szCs w:val="17"/>
          <w:u w:val="single"/>
          <w:shd w:val="clear" w:color="auto" w:fill="F6F8FA"/>
        </w:rPr>
        <w:t>SoI.vcf:</w:t>
      </w:r>
      <w:r w:rsidRPr="00E4100F">
        <w:rPr>
          <w:rFonts w:cs="Segoe UI"/>
          <w:szCs w:val="17"/>
          <w:shd w:val="clear" w:color="auto" w:fill="F6F8FA"/>
        </w:rPr>
        <w:t xml:space="preserve"> the dataset which will be used as the example in the following demonstration</w:t>
      </w:r>
    </w:p>
    <w:p w14:paraId="6173042B" w14:textId="1B215AAE" w:rsidR="00E4100F" w:rsidRPr="00E4100F" w:rsidRDefault="00E4100F" w:rsidP="00E4100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  <w:lang w:val="en-US"/>
        </w:rPr>
        <w:t>legend_metadata.txt:</w:t>
      </w:r>
      <w:r w:rsidRPr="00E4100F">
        <w:rPr>
          <w:lang w:val="en-US"/>
        </w:rPr>
        <w:t xml:space="preserve"> </w:t>
      </w:r>
      <w:r w:rsidRPr="00E4100F">
        <w:rPr>
          <w:rFonts w:cs="Segoe UI"/>
          <w:szCs w:val="17"/>
          <w:shd w:val="clear" w:color="auto" w:fill="F6F8FA"/>
        </w:rPr>
        <w:t>the dataset which contains the phenotypic (origin and breed) data for the demonstration</w:t>
      </w:r>
    </w:p>
    <w:p w14:paraId="1865E589" w14:textId="07AC333E" w:rsidR="00C85193" w:rsidRPr="00E4100F" w:rsidRDefault="00C85193" w:rsidP="007037A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</w:rPr>
        <w:t>pigsDataref.vcf:</w:t>
      </w:r>
      <w:r>
        <w:t xml:space="preserve"> the middle file generated by PLINK from the pig reference dataset</w:t>
      </w:r>
    </w:p>
    <w:p w14:paraId="4CFACAFF" w14:textId="1B9DE922" w:rsidR="00131663" w:rsidRPr="00907B34" w:rsidRDefault="00131663" w:rsidP="005B450D">
      <w:pPr>
        <w:jc w:val="both"/>
        <w:rPr>
          <w:b/>
          <w:bCs/>
          <w:sz w:val="24"/>
          <w:szCs w:val="24"/>
          <w:lang w:val="en-US"/>
        </w:rPr>
      </w:pPr>
      <w:r w:rsidRPr="00907B34">
        <w:rPr>
          <w:b/>
          <w:bCs/>
          <w:sz w:val="24"/>
          <w:szCs w:val="24"/>
          <w:lang w:val="en-US"/>
        </w:rPr>
        <w:t>How to run Diversity Browser</w:t>
      </w:r>
    </w:p>
    <w:p w14:paraId="14057DF1" w14:textId="23EDB710" w:rsidR="00131663" w:rsidRDefault="005771F3" w:rsidP="00131663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Start</w:t>
      </w:r>
      <w:r w:rsidR="00131663">
        <w:rPr>
          <w:lang w:val="en-US"/>
        </w:rPr>
        <w:t xml:space="preserve"> the notebook: </w:t>
      </w:r>
      <w:r>
        <w:rPr>
          <w:lang w:val="en-US"/>
        </w:rPr>
        <w:t xml:space="preserve">open a terminal, enter the folder where the Diversity Browser is and type the command ‘jupyter notebook’. The notebook page will be opened in your </w:t>
      </w:r>
      <w:r w:rsidR="0071619A"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w</w:t>
      </w:r>
      <w:r>
        <w:rPr>
          <w:lang w:val="en-US"/>
        </w:rPr>
        <w:t>eb browser and there is no notebook running. Click the New button</w:t>
      </w:r>
      <w:r w:rsidR="00533090">
        <w:rPr>
          <w:lang w:val="en-US"/>
        </w:rPr>
        <w:t xml:space="preserve"> to start a new notebook or double click one existing notebook in the file tab.</w:t>
      </w:r>
    </w:p>
    <w:p w14:paraId="01F16BA2" w14:textId="69A08400" w:rsidR="00533090" w:rsidRDefault="00533090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working folder should be IMAGE-DiversityBrowser. To check, please type the following statement</w:t>
      </w:r>
      <w:r>
        <w:rPr>
          <w:lang w:val="en-US"/>
        </w:rPr>
        <w:br/>
        <w:t>import os</w:t>
      </w:r>
      <w:r>
        <w:rPr>
          <w:lang w:val="en-US"/>
        </w:rPr>
        <w:br/>
        <w:t>os.getcwd(</w:t>
      </w:r>
      <w:r w:rsidR="00985862">
        <w:rPr>
          <w:lang w:val="en-US" w:eastAsia="zh-CN"/>
        </w:rPr>
        <w:t>)</w:t>
      </w:r>
      <w:r w:rsidR="00985862">
        <w:rPr>
          <w:lang w:val="en-US" w:eastAsia="zh-CN"/>
        </w:rPr>
        <w:br/>
        <w:t>then click the run button, which will provide the output like this:</w:t>
      </w:r>
      <w:r w:rsidR="00985862">
        <w:rPr>
          <w:lang w:val="en-US" w:eastAsia="zh-CN"/>
        </w:rPr>
        <w:br/>
      </w:r>
      <w:r w:rsidR="00985862" w:rsidRPr="00985862">
        <w:rPr>
          <w:lang w:val="en-US"/>
        </w:rPr>
        <w:t>C:/Users/schok</w:t>
      </w:r>
      <w:r w:rsidR="00985862">
        <w:rPr>
          <w:lang w:val="en-US"/>
        </w:rPr>
        <w:t>ker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IMAGE-DiversityBrowser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br/>
        <w:t>If not, please use command</w:t>
      </w:r>
      <w:r w:rsidR="00985862">
        <w:rPr>
          <w:lang w:val="en-US"/>
        </w:rPr>
        <w:br/>
        <w:t>os.chdir(“</w:t>
      </w:r>
      <w:r w:rsidR="00985862" w:rsidRPr="00985862">
        <w:rPr>
          <w:lang w:val="en-US"/>
        </w:rPr>
        <w:t>C:/Users/schok</w:t>
      </w:r>
      <w:r w:rsidR="00985862">
        <w:rPr>
          <w:lang w:val="en-US"/>
        </w:rPr>
        <w:t>ker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IMAGE-DiversityBrowser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”)</w:t>
      </w:r>
      <w:r w:rsidR="00985862">
        <w:rPr>
          <w:lang w:val="en-US"/>
        </w:rPr>
        <w:br/>
        <w:t>to the repository folder</w:t>
      </w:r>
      <w:r w:rsidR="00E4100F">
        <w:rPr>
          <w:lang w:val="en-US"/>
        </w:rPr>
        <w:t>.</w:t>
      </w:r>
    </w:p>
    <w:p w14:paraId="6EC8D7D5" w14:textId="7490317B" w:rsidR="00985862" w:rsidRPr="007037AE" w:rsidRDefault="00985862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Save your samples data typed by the </w:t>
      </w:r>
      <w:r w:rsidRPr="005E76A9">
        <w:t>‘</w:t>
      </w:r>
      <w:r w:rsidRPr="005E76A9">
        <w:rPr>
          <w:i/>
        </w:rPr>
        <w:t>multispecies</w:t>
      </w:r>
      <w:r>
        <w:rPr>
          <w:i/>
        </w:rPr>
        <w:t xml:space="preserve"> </w:t>
      </w:r>
      <w:r w:rsidRPr="005E76A9">
        <w:rPr>
          <w:i/>
        </w:rPr>
        <w:t>SNP-chip</w:t>
      </w:r>
      <w:r w:rsidRPr="005E76A9">
        <w:t>’</w:t>
      </w:r>
      <w:r>
        <w:t xml:space="preserve"> in the same folder. Below we will use the example dataset soI.vcf to do the demonstration</w:t>
      </w:r>
      <w:r w:rsidR="00D24263">
        <w:t>.</w:t>
      </w:r>
    </w:p>
    <w:p w14:paraId="5AC73C8F" w14:textId="3196AA27" w:rsidR="00D24263" w:rsidRPr="007037AE" w:rsidRDefault="00D24263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Create the reference dataset (after this step pigsDataref.vcf will be generated in the current folder)</w:t>
      </w:r>
    </w:p>
    <w:p w14:paraId="3C35169E" w14:textId="77777777" w:rsidR="00D24263" w:rsidRDefault="00D24263">
      <w:r>
        <w:br w:type="page"/>
      </w:r>
    </w:p>
    <w:p w14:paraId="033C6834" w14:textId="645CC15B" w:rsidR="00916582" w:rsidRDefault="00985862" w:rsidP="00985862">
      <w:pPr>
        <w:pStyle w:val="ListParagraph"/>
        <w:rPr>
          <w:i/>
        </w:rPr>
      </w:pPr>
      <w:r>
        <w:br/>
      </w:r>
      <w:r w:rsidR="00CD07CC" w:rsidRPr="00CD07CC">
        <w:rPr>
          <w:i/>
        </w:rPr>
        <w:t>!plink --vcf IMAGE001_23_01_BPW_PIG.vcf --double-id --allow-extra-chr 0 --recode --make-bed --out pigsdataRef</w:t>
      </w:r>
      <w:r>
        <w:rPr>
          <w:i/>
        </w:rPr>
        <w:br/>
        <w:t>The used options are:</w:t>
      </w:r>
    </w:p>
    <w:p w14:paraId="6FD55CC5" w14:textId="163D9720" w:rsidR="0062753D" w:rsidRPr="0062753D" w:rsidRDefault="0062753D" w:rsidP="00985862">
      <w:pPr>
        <w:pStyle w:val="ListParagraph"/>
        <w:numPr>
          <w:ilvl w:val="0"/>
          <w:numId w:val="3"/>
        </w:numPr>
        <w:rPr>
          <w:i/>
          <w:sz w:val="20"/>
          <w:lang w:eastAsia="zh-CN"/>
        </w:rPr>
      </w:pPr>
      <w:r w:rsidRPr="0062753D">
        <w:rPr>
          <w:i/>
          <w:lang w:eastAsia="zh-CN"/>
        </w:rPr>
        <w:t>--vcf:</w:t>
      </w:r>
      <w:r>
        <w:rPr>
          <w:i/>
          <w:lang w:eastAsia="zh-CN"/>
        </w:rPr>
        <w:t xml:space="preserve"> </w:t>
      </w:r>
      <w:r w:rsidRPr="0062753D">
        <w:rPr>
          <w:rFonts w:ascii="Helvetica" w:hAnsi="Helvetica" w:cs="Helvetica"/>
          <w:sz w:val="20"/>
          <w:lang w:eastAsia="zh-CN"/>
        </w:rPr>
        <w:t>a variant call file is used as input, here ‘</w:t>
      </w:r>
      <w:r w:rsidRPr="0062753D">
        <w:rPr>
          <w:rFonts w:ascii="Helvetica" w:hAnsi="Helvetica" w:cs="Helvetica"/>
          <w:i/>
          <w:sz w:val="20"/>
        </w:rPr>
        <w:t>IMAGE001_23_01_BPW_PIG.vcf</w:t>
      </w:r>
      <w:r w:rsidRPr="0062753D">
        <w:rPr>
          <w:rFonts w:ascii="Helvetica" w:hAnsi="Helvetica" w:cs="Helvetica"/>
          <w:sz w:val="20"/>
          <w:lang w:eastAsia="zh-CN"/>
        </w:rPr>
        <w:t>’</w:t>
      </w:r>
      <w:r w:rsidRPr="0062753D">
        <w:rPr>
          <w:i/>
          <w:sz w:val="20"/>
          <w:lang w:eastAsia="zh-CN"/>
        </w:rPr>
        <w:t xml:space="preserve"> </w:t>
      </w:r>
    </w:p>
    <w:p w14:paraId="6AE0DF70" w14:textId="66373ABD" w:rsidR="00985862" w:rsidRPr="0062753D" w:rsidRDefault="00360A26" w:rsidP="00985862">
      <w:pPr>
        <w:pStyle w:val="ListParagraph"/>
        <w:numPr>
          <w:ilvl w:val="0"/>
          <w:numId w:val="3"/>
        </w:numPr>
        <w:rPr>
          <w:sz w:val="20"/>
          <w:lang w:eastAsia="zh-CN"/>
        </w:rPr>
      </w:pPr>
      <w:r>
        <w:rPr>
          <w:i/>
        </w:rPr>
        <w:t>--</w:t>
      </w:r>
      <w:r w:rsidR="00985862">
        <w:rPr>
          <w:i/>
        </w:rPr>
        <w:t>double</w:t>
      </w:r>
      <w:r>
        <w:rPr>
          <w:i/>
        </w:rPr>
        <w:t>-id</w:t>
      </w:r>
      <w:r w:rsidR="00FB1B85">
        <w:rPr>
          <w:rFonts w:hint="eastAsia"/>
          <w:i/>
          <w:lang w:eastAsia="zh-CN"/>
        </w:rPr>
        <w:t>：</w:t>
      </w:r>
      <w:r w:rsidR="0062753D" w:rsidRPr="0062753D">
        <w:rPr>
          <w:rFonts w:ascii="Helvetica" w:hAnsi="Helvetica" w:cs="Helvetica"/>
          <w:sz w:val="20"/>
          <w:lang w:eastAsia="zh-CN"/>
        </w:rPr>
        <w:t>this means that two identifiers are allowed</w:t>
      </w:r>
    </w:p>
    <w:p w14:paraId="48A51145" w14:textId="0D806C38" w:rsidR="006F1B86" w:rsidRPr="0062753D" w:rsidRDefault="00360A26" w:rsidP="00985862">
      <w:pPr>
        <w:pStyle w:val="ListParagraph"/>
        <w:numPr>
          <w:ilvl w:val="0"/>
          <w:numId w:val="3"/>
        </w:numPr>
        <w:rPr>
          <w:rFonts w:ascii="Helvetica" w:hAnsi="Helvetica" w:cs="Helvetica"/>
          <w:i/>
          <w:sz w:val="20"/>
        </w:rPr>
      </w:pPr>
      <w:r>
        <w:rPr>
          <w:i/>
        </w:rPr>
        <w:t>--</w:t>
      </w:r>
      <w:r w:rsidR="006F1B86">
        <w:rPr>
          <w:i/>
        </w:rPr>
        <w:t>allow-extra-chr</w:t>
      </w:r>
      <w:r w:rsidR="0062753D">
        <w:t>:</w:t>
      </w:r>
      <w:r w:rsidR="0062753D" w:rsidRPr="0062753D">
        <w:t xml:space="preserve"> </w:t>
      </w:r>
      <w:r w:rsidR="0062753D" w:rsidRPr="0062753D">
        <w:rPr>
          <w:rFonts w:ascii="Helvetica" w:hAnsi="Helvetica" w:cs="Helvetica"/>
          <w:sz w:val="20"/>
        </w:rPr>
        <w:t>this allows an extra chromosome, here chromosome zero</w:t>
      </w:r>
    </w:p>
    <w:p w14:paraId="433C4404" w14:textId="12C45F10" w:rsidR="006F1B86" w:rsidRDefault="0062753D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–</w:t>
      </w:r>
      <w:r w:rsidR="00360A26">
        <w:rPr>
          <w:i/>
        </w:rPr>
        <w:t>recode</w:t>
      </w:r>
      <w:r>
        <w:rPr>
          <w:i/>
        </w:rPr>
        <w:t xml:space="preserve">: </w:t>
      </w:r>
      <w:r>
        <w:rPr>
          <w:rFonts w:ascii="Helvetica" w:hAnsi="Helvetica" w:cs="Helvetica"/>
          <w:color w:val="000000"/>
          <w:sz w:val="20"/>
          <w:szCs w:val="20"/>
        </w:rPr>
        <w:t>which will output the allele labels as they appear in the original; also, the missing genotype code is preserved if this is different from </w:t>
      </w:r>
      <w:r>
        <w:rPr>
          <w:rStyle w:val="HTMLTypewriter"/>
          <w:rFonts w:eastAsia="SimSun"/>
          <w:color w:val="000000"/>
        </w:rPr>
        <w:t>0</w:t>
      </w:r>
      <w:r>
        <w:rPr>
          <w:rFonts w:ascii="Helvetica" w:hAnsi="Helvetica" w:cs="Helvetica"/>
          <w:color w:val="000000"/>
          <w:sz w:val="20"/>
          <w:szCs w:val="20"/>
        </w:rPr>
        <w:t>.</w:t>
      </w:r>
    </w:p>
    <w:p w14:paraId="0C532E7E" w14:textId="20924DFD" w:rsidR="00360A2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--make-bed</w:t>
      </w:r>
      <w:r w:rsidR="0062753D">
        <w:rPr>
          <w:i/>
        </w:rPr>
        <w:t xml:space="preserve">: </w:t>
      </w:r>
      <w:r w:rsidR="0062753D">
        <w:rPr>
          <w:rFonts w:ascii="Helvetica" w:hAnsi="Helvetica" w:cs="Helvetica"/>
          <w:color w:val="000000"/>
          <w:sz w:val="20"/>
          <w:szCs w:val="20"/>
        </w:rPr>
        <w:t>This option does the same as </w:t>
      </w:r>
      <w:r w:rsidR="0062753D">
        <w:rPr>
          <w:rStyle w:val="HTMLTypewriter"/>
          <w:rFonts w:eastAsia="SimSun"/>
          <w:color w:val="000000"/>
        </w:rPr>
        <w:t>--recode</w:t>
      </w:r>
      <w:r w:rsidR="0062753D">
        <w:rPr>
          <w:rFonts w:ascii="Helvetica" w:hAnsi="Helvetica" w:cs="Helvetica"/>
          <w:color w:val="000000"/>
          <w:sz w:val="20"/>
          <w:szCs w:val="20"/>
        </w:rPr>
        <w:t> but creates binary files </w:t>
      </w:r>
    </w:p>
    <w:p w14:paraId="2533133D" w14:textId="72133723" w:rsidR="00360A26" w:rsidRDefault="0062753D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</w:t>
      </w:r>
      <w:r w:rsidR="00360A26">
        <w:rPr>
          <w:i/>
        </w:rPr>
        <w:t>out</w:t>
      </w:r>
      <w:r>
        <w:rPr>
          <w:i/>
        </w:rPr>
        <w:t xml:space="preserve">: </w:t>
      </w:r>
      <w:r>
        <w:rPr>
          <w:rFonts w:ascii="Helvetica" w:hAnsi="Helvetica" w:cs="Helvetica"/>
          <w:color w:val="000000"/>
          <w:sz w:val="20"/>
          <w:szCs w:val="20"/>
        </w:rPr>
        <w:t>This command created the output file, here ‘pigsdataRef’</w:t>
      </w:r>
    </w:p>
    <w:p w14:paraId="5658B408" w14:textId="4DF4D615" w:rsidR="006F1B86" w:rsidRPr="007037AE" w:rsidRDefault="006F1B86" w:rsidP="007037AE">
      <w:pPr>
        <w:ind w:left="720"/>
        <w:rPr>
          <w:i/>
        </w:rPr>
      </w:pPr>
      <w:r>
        <w:rPr>
          <w:i/>
        </w:rPr>
        <w:t>More details for the option usages please check the PLINK documentation</w:t>
      </w:r>
      <w:r w:rsidR="00E4100F">
        <w:rPr>
          <w:i/>
        </w:rPr>
        <w:t>.</w:t>
      </w:r>
    </w:p>
    <w:p w14:paraId="1D16FBC9" w14:textId="6E6A3FA3" w:rsidR="00916582" w:rsidRDefault="00916582" w:rsidP="005B450D">
      <w:pPr>
        <w:jc w:val="both"/>
      </w:pPr>
      <w:r>
        <w:t xml:space="preserve">Below is </w:t>
      </w:r>
      <w:r w:rsidR="006F1B86">
        <w:t xml:space="preserve">the </w:t>
      </w:r>
      <w:r w:rsidR="00FB1B85">
        <w:t xml:space="preserve">screenshot of </w:t>
      </w:r>
      <w:r w:rsidR="006F1B86">
        <w:t>messages generated by the PLINK</w:t>
      </w:r>
      <w:r>
        <w:t xml:space="preserve">.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4F5BD58" wp14:editId="326DA852">
                <wp:simplePos x="0" y="0"/>
                <wp:positionH relativeFrom="column">
                  <wp:posOffset>-1298</wp:posOffset>
                </wp:positionH>
                <wp:positionV relativeFrom="paragraph">
                  <wp:posOffset>292901</wp:posOffset>
                </wp:positionV>
                <wp:extent cx="5760720" cy="4075512"/>
                <wp:effectExtent l="0" t="0" r="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075512"/>
                          <a:chOff x="0" y="0"/>
                          <a:chExt cx="5760720" cy="40755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" t="11983"/>
                          <a:stretch/>
                        </pic:blipFill>
                        <pic:spPr bwMode="auto">
                          <a:xfrm>
                            <a:off x="23854" y="2790907"/>
                            <a:ext cx="5720715" cy="1284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F83EAD" id="Group 5" o:spid="_x0000_s1026" style="position:absolute;margin-left:-.1pt;margin-top:23.05pt;width:453.6pt;height:320.9pt;z-index:251656192" coordsize="57607,40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38;top:27909;width:57207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">
                  <v:imagedata r:id="rId15" o:title="" croptop="7853f" cropleft="452f"/>
                </v:shape>
                <v:shape id="Picture 3" o:spid="_x0000_s1028" type="#_x0000_t75" style="position:absolute;width:57607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">
                  <v:imagedata r:id="rId16" o:title=""/>
                </v:shape>
                <w10:wrap type="square"/>
              </v:group>
            </w:pict>
          </mc:Fallback>
        </mc:AlternateContent>
      </w:r>
    </w:p>
    <w:p w14:paraId="15C5FFA0" w14:textId="77777777" w:rsidR="00916582" w:rsidRDefault="00916582" w:rsidP="005B450D">
      <w:pPr>
        <w:jc w:val="both"/>
      </w:pPr>
    </w:p>
    <w:p w14:paraId="67EC5A0A" w14:textId="0F498C62" w:rsidR="00916582" w:rsidRPr="00916582" w:rsidRDefault="00916582" w:rsidP="007037AE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F12FA" wp14:editId="0FE7DBB6">
                <wp:simplePos x="0" y="0"/>
                <wp:positionH relativeFrom="column">
                  <wp:posOffset>-1905</wp:posOffset>
                </wp:positionH>
                <wp:positionV relativeFrom="paragraph">
                  <wp:posOffset>541655</wp:posOffset>
                </wp:positionV>
                <wp:extent cx="5605145" cy="3503930"/>
                <wp:effectExtent l="0" t="0" r="0" b="127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145" cy="3503930"/>
                          <a:chOff x="0" y="0"/>
                          <a:chExt cx="5605145" cy="350393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2" b="57785"/>
                          <a:stretch/>
                        </pic:blipFill>
                        <pic:spPr bwMode="auto">
                          <a:xfrm>
                            <a:off x="0" y="0"/>
                            <a:ext cx="5605145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7" t="-3" r="2136" b="9"/>
                          <a:stretch/>
                        </pic:blipFill>
                        <pic:spPr bwMode="auto">
                          <a:xfrm>
                            <a:off x="414440" y="1041555"/>
                            <a:ext cx="5151391" cy="2462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31DEED" id="Group 8" o:spid="_x0000_s1026" style="position:absolute;margin-left:-.15pt;margin-top:42.65pt;width:441.35pt;height:275.9pt;z-index:251659264" coordsize="56051,35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">
                <v:shape id="Picture 6" o:spid="_x0000_s1027" type="#_x0000_t75" style="position:absolute;width:56051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">
                  <v:imagedata r:id="rId19" o:title="" cropbottom="37870f" cropright="1764f"/>
                </v:shape>
                <v:shape id="Picture 7" o:spid="_x0000_s1028" type="#_x0000_t75" style="position:absolute;left:4144;top:10415;width:51514;height:2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">
                  <v:imagedata r:id="rId20" o:title="" croptop="-2f" cropbottom="6f" cropleft="5529f" cropright="1400f"/>
                </v:shape>
                <w10:wrap type="square"/>
              </v:group>
            </w:pict>
          </mc:Fallback>
        </mc:AlternateContent>
      </w:r>
      <w:r w:rsidR="00D24263">
        <w:t>Similar to step 4, it is time</w:t>
      </w:r>
      <w:r>
        <w:t xml:space="preserve"> to generate a file for the samples/dataset of interest. This is done b</w:t>
      </w:r>
      <w:r w:rsidR="00D24263">
        <w:t>y</w:t>
      </w:r>
      <w:r>
        <w:t xml:space="preserve"> the next line of code, see below </w:t>
      </w:r>
      <w:r w:rsidR="00F813A9">
        <w:rPr>
          <w:rFonts w:hint="eastAsia"/>
          <w:lang w:eastAsia="zh-CN"/>
        </w:rPr>
        <w:t>for</w:t>
      </w:r>
      <w:r w:rsidR="00F813A9">
        <w:rPr>
          <w:lang w:eastAsia="zh-CN"/>
        </w:rPr>
        <w:t xml:space="preserve"> </w:t>
      </w:r>
      <w:r>
        <w:t>the co</w:t>
      </w:r>
      <w:r w:rsidR="00F813A9">
        <w:t>mmand</w:t>
      </w:r>
      <w:r>
        <w:t xml:space="preserve"> and </w:t>
      </w:r>
      <w:r w:rsidR="00F813A9">
        <w:t xml:space="preserve">the </w:t>
      </w:r>
      <w:r>
        <w:t>output generated by the Notebook.</w:t>
      </w:r>
    </w:p>
    <w:p w14:paraId="71472552" w14:textId="77777777" w:rsidR="00916582" w:rsidRDefault="00916582" w:rsidP="005B450D">
      <w:pPr>
        <w:jc w:val="both"/>
        <w:rPr>
          <w:noProof/>
        </w:rPr>
      </w:pPr>
      <w:r>
        <w:rPr>
          <w:noProof/>
        </w:rPr>
        <w:t xml:space="preserve"> </w:t>
      </w:r>
    </w:p>
    <w:p w14:paraId="516FA603" w14:textId="589DA0AE" w:rsidR="00916582" w:rsidRDefault="00916582" w:rsidP="007037AE">
      <w:pPr>
        <w:pStyle w:val="ListParagraph"/>
        <w:numPr>
          <w:ilvl w:val="0"/>
          <w:numId w:val="2"/>
        </w:numPr>
        <w:jc w:val="both"/>
      </w:pPr>
      <w:r>
        <w:t xml:space="preserve">When both reference and sample of interest files are generated, </w:t>
      </w:r>
      <w:r w:rsidR="00F813A9">
        <w:t xml:space="preserve">it is time to do </w:t>
      </w:r>
      <w:r>
        <w:t xml:space="preserve">the merging </w:t>
      </w:r>
      <w:r w:rsidR="00F813A9">
        <w:t>which</w:t>
      </w:r>
      <w:r>
        <w:t xml:space="preserve"> is done by the following code within PLINK: </w:t>
      </w:r>
    </w:p>
    <w:p w14:paraId="4340983B" w14:textId="77777777" w:rsidR="00916582" w:rsidRPr="00916582" w:rsidRDefault="00916582" w:rsidP="005B450D">
      <w:pPr>
        <w:jc w:val="both"/>
        <w:rPr>
          <w:i/>
        </w:rPr>
      </w:pPr>
      <w:r w:rsidRPr="00916582">
        <w:rPr>
          <w:i/>
        </w:rPr>
        <w:t>!plink --merge-list merge-list_bedbimfam.txt --double-id --allow-extra-chr 0 --recode vcf-iid --out merged_data</w:t>
      </w:r>
    </w:p>
    <w:p w14:paraId="673DFF5D" w14:textId="507A7670" w:rsidR="007A0B68" w:rsidRDefault="00916582" w:rsidP="005B450D">
      <w:pPr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E49541" wp14:editId="783ECB08">
                <wp:simplePos x="0" y="0"/>
                <wp:positionH relativeFrom="column">
                  <wp:posOffset>-5080</wp:posOffset>
                </wp:positionH>
                <wp:positionV relativeFrom="paragraph">
                  <wp:posOffset>357505</wp:posOffset>
                </wp:positionV>
                <wp:extent cx="6164580" cy="3238500"/>
                <wp:effectExtent l="0" t="0" r="762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3238500"/>
                          <a:chOff x="0" y="0"/>
                          <a:chExt cx="5798820" cy="304609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111"/>
                          <a:stretch/>
                        </pic:blipFill>
                        <pic:spPr bwMode="auto">
                          <a:xfrm>
                            <a:off x="38100" y="0"/>
                            <a:ext cx="576072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95350"/>
                            <a:ext cx="5760720" cy="2150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511D9A" id="Group 11" o:spid="_x0000_s1026" style="position:absolute;margin-left:-.4pt;margin-top:28.15pt;width:485.4pt;height:255pt;z-index:251662336;mso-width-relative:margin;mso-height-relative:margin" coordsize="57988,30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">
                <v:shape id="Picture 9" o:spid="_x0000_s1027" type="#_x0000_t75" style="position:absolute;left:381;width:57607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">
                  <v:imagedata r:id="rId23" o:title="" cropbottom="35462f"/>
                </v:shape>
                <v:shape id="Picture 10" o:spid="_x0000_s1028" type="#_x0000_t75" style="position:absolute;top:8953;width:57607;height:2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">
                  <v:imagedata r:id="rId24" o:title=""/>
                </v:shape>
                <w10:wrap type="square"/>
              </v:group>
            </w:pict>
          </mc:Fallback>
        </mc:AlternateContent>
      </w:r>
      <w:r>
        <w:t xml:space="preserve">This will generate the following </w:t>
      </w:r>
      <w:r w:rsidR="00817475">
        <w:t xml:space="preserve">screen </w:t>
      </w:r>
      <w:r>
        <w:t xml:space="preserve">output as well as the file </w:t>
      </w:r>
      <w:r>
        <w:rPr>
          <w:i/>
          <w:noProof/>
        </w:rPr>
        <w:t>merged_data.vcf</w:t>
      </w:r>
      <w:r>
        <w:rPr>
          <w:noProof/>
        </w:rPr>
        <w:t xml:space="preserve">. </w:t>
      </w:r>
    </w:p>
    <w:p w14:paraId="051E96DC" w14:textId="2625B4CE" w:rsidR="007A0B68" w:rsidRDefault="007A0B68" w:rsidP="005B450D">
      <w:pPr>
        <w:jc w:val="both"/>
        <w:rPr>
          <w:noProof/>
        </w:rPr>
      </w:pPr>
      <w:r w:rsidRPr="007A0B68">
        <w:rPr>
          <w:noProof/>
          <w:szCs w:val="17"/>
        </w:rPr>
        <w:t>--merge:</w:t>
      </w:r>
      <w:r w:rsidRPr="007A0B68">
        <w:rPr>
          <w:noProof/>
          <w:sz w:val="16"/>
        </w:rPr>
        <w:t xml:space="preserve"> </w:t>
      </w:r>
      <w:r w:rsidRPr="007A0B68">
        <w:rPr>
          <w:rFonts w:ascii="Helvetica" w:hAnsi="Helvetica" w:cs="Helvetica"/>
          <w:noProof/>
          <w:sz w:val="20"/>
        </w:rPr>
        <w:t>allows you to merge exactly one text fileset with the reference fileset.</w:t>
      </w:r>
      <w:r>
        <w:rPr>
          <w:noProof/>
        </w:rPr>
        <w:t xml:space="preserve"> </w:t>
      </w:r>
    </w:p>
    <w:p w14:paraId="201CF2CA" w14:textId="3C857749" w:rsidR="00916582" w:rsidRPr="00916582" w:rsidRDefault="00916582" w:rsidP="005B450D">
      <w:pPr>
        <w:jc w:val="both"/>
      </w:pPr>
      <w:r>
        <w:rPr>
          <w:noProof/>
        </w:rPr>
        <w:t>The latter file will serve as input for the Principal Component Analysis (PCA).</w:t>
      </w:r>
    </w:p>
    <w:p w14:paraId="02E8EAF4" w14:textId="274490BE" w:rsidR="00916582" w:rsidRPr="007A0B68" w:rsidRDefault="00E3794C" w:rsidP="007037AE">
      <w:pPr>
        <w:pStyle w:val="ListParagraph"/>
        <w:numPr>
          <w:ilvl w:val="0"/>
          <w:numId w:val="2"/>
        </w:numPr>
        <w:jc w:val="both"/>
        <w:rPr>
          <w:i/>
          <w:lang w:eastAsia="zh-CN"/>
        </w:rPr>
      </w:pPr>
      <w:r>
        <w:rPr>
          <w:noProof/>
        </w:rPr>
        <w:t xml:space="preserve">Within PLINK it is possible to employ a </w:t>
      </w:r>
      <w:r w:rsidR="00916582">
        <w:rPr>
          <w:noProof/>
        </w:rPr>
        <w:t>PCA</w:t>
      </w:r>
      <w:r>
        <w:rPr>
          <w:noProof/>
        </w:rPr>
        <w:t xml:space="preserve"> (code below), here we have set the number of principal components to 25, and generate a new </w:t>
      </w:r>
      <w:r w:rsidR="000505F8">
        <w:rPr>
          <w:noProof/>
        </w:rPr>
        <w:t>CSV (</w:t>
      </w:r>
      <w:r w:rsidR="000505F8">
        <w:rPr>
          <w:lang w:val="en-US"/>
        </w:rPr>
        <w:t>comma separated value)</w:t>
      </w:r>
      <w:r w:rsidR="000505F8">
        <w:rPr>
          <w:noProof/>
        </w:rPr>
        <w:t xml:space="preserve"> </w:t>
      </w:r>
      <w:r>
        <w:rPr>
          <w:noProof/>
        </w:rPr>
        <w:t xml:space="preserve">output file named </w:t>
      </w:r>
      <w:r w:rsidRPr="00817475">
        <w:rPr>
          <w:i/>
          <w:lang w:val="en-US"/>
        </w:rPr>
        <w:t>PCA_pigsdataRef</w:t>
      </w:r>
      <w:r w:rsidR="007A0B68">
        <w:rPr>
          <w:i/>
          <w:lang w:val="en-US"/>
        </w:rPr>
        <w:t xml:space="preserve">, </w:t>
      </w:r>
      <w:r w:rsidR="007A0B68" w:rsidRPr="007A0B68">
        <w:rPr>
          <w:lang w:val="en-US"/>
        </w:rPr>
        <w:t>where</w:t>
      </w:r>
      <w:r w:rsidR="007A0B68">
        <w:rPr>
          <w:i/>
          <w:lang w:val="en-US"/>
        </w:rPr>
        <w:t xml:space="preserve"> </w:t>
      </w:r>
      <w:r w:rsidR="007A0B68">
        <w:rPr>
          <w:lang w:val="en-US"/>
        </w:rPr>
        <w:t xml:space="preserve">one of the </w:t>
      </w:r>
      <w:r w:rsidR="008C6162">
        <w:rPr>
          <w:iCs/>
          <w:lang w:val="en-US"/>
        </w:rPr>
        <w:t>default file</w:t>
      </w:r>
      <w:r w:rsidR="007A0B68">
        <w:rPr>
          <w:iCs/>
          <w:lang w:val="en-US"/>
        </w:rPr>
        <w:t>s</w:t>
      </w:r>
      <w:r w:rsidR="008C6162">
        <w:rPr>
          <w:iCs/>
          <w:lang w:val="en-US"/>
        </w:rPr>
        <w:t xml:space="preserve"> </w:t>
      </w:r>
      <w:r w:rsidR="007A0B68">
        <w:rPr>
          <w:iCs/>
          <w:lang w:val="en-US"/>
        </w:rPr>
        <w:t xml:space="preserve">has the </w:t>
      </w:r>
      <w:r w:rsidR="008C6162">
        <w:rPr>
          <w:iCs/>
          <w:lang w:val="en-US"/>
        </w:rPr>
        <w:t xml:space="preserve">extension </w:t>
      </w:r>
      <w:r w:rsidR="007A0B68">
        <w:rPr>
          <w:iCs/>
          <w:lang w:val="en-US"/>
        </w:rPr>
        <w:t>‘</w:t>
      </w:r>
      <w:r w:rsidR="008C6162">
        <w:rPr>
          <w:iCs/>
          <w:lang w:val="en-US"/>
        </w:rPr>
        <w:t>eigenvec</w:t>
      </w:r>
      <w:r w:rsidR="007A0B68">
        <w:rPr>
          <w:iCs/>
          <w:lang w:val="en-US"/>
        </w:rPr>
        <w:t>’</w:t>
      </w:r>
      <w:r w:rsidR="00916582">
        <w:rPr>
          <w:noProof/>
        </w:rPr>
        <w:t>.</w:t>
      </w:r>
    </w:p>
    <w:p w14:paraId="3C8A43B8" w14:textId="3CF9CB26" w:rsidR="00916582" w:rsidRDefault="00E3794C" w:rsidP="005B450D">
      <w:pPr>
        <w:ind w:firstLine="720"/>
        <w:jc w:val="both"/>
        <w:rPr>
          <w:i/>
          <w:lang w:val="en-US"/>
        </w:rPr>
      </w:pPr>
      <w:r w:rsidRPr="00E3794C">
        <w:rPr>
          <w:i/>
          <w:lang w:val="en-US"/>
        </w:rPr>
        <w:t>!plink --vcf merged_data.vcf --double-id --allow-extra-chr 0 --pca 25 --out PCA_pigsdataRef</w:t>
      </w:r>
    </w:p>
    <w:p w14:paraId="6F5B8671" w14:textId="0C618425" w:rsidR="007A0B68" w:rsidRPr="007A0B68" w:rsidRDefault="007A0B68" w:rsidP="007A0B68">
      <w:pPr>
        <w:pStyle w:val="ListParagraph"/>
        <w:jc w:val="both"/>
        <w:rPr>
          <w:rFonts w:ascii="Helvetica" w:hAnsi="Helvetica" w:cs="Helvetica"/>
          <w:i/>
          <w:sz w:val="20"/>
          <w:lang w:eastAsia="zh-CN"/>
        </w:rPr>
      </w:pPr>
      <w:r>
        <w:rPr>
          <w:noProof/>
          <w:lang w:val="en-US" w:eastAsia="zh-CN"/>
        </w:rPr>
        <w:t xml:space="preserve">--pca: </w:t>
      </w:r>
      <w:r w:rsidRPr="00105F5D">
        <w:rPr>
          <w:rFonts w:ascii="Helvetica" w:hAnsi="Helvetica" w:cs="Helvetica"/>
          <w:noProof/>
          <w:sz w:val="20"/>
          <w:szCs w:val="20"/>
          <w:lang w:val="en-US" w:eastAsia="zh-CN"/>
        </w:rPr>
        <w:t>performs a principal components analysis (PCA) based on the variance-standardized relationship matrix</w:t>
      </w:r>
    </w:p>
    <w:p w14:paraId="1F54C2B7" w14:textId="42802CF4" w:rsidR="00916582" w:rsidRDefault="00E3794C" w:rsidP="000505F8">
      <w:pPr>
        <w:jc w:val="both"/>
        <w:rPr>
          <w:lang w:val="en-US"/>
        </w:rPr>
      </w:pPr>
      <w:r>
        <w:rPr>
          <w:lang w:val="en-US"/>
        </w:rPr>
        <w:t>The output file</w:t>
      </w:r>
      <w:r w:rsidR="008C6162">
        <w:rPr>
          <w:lang w:val="en-US" w:eastAsia="zh-CN"/>
        </w:rPr>
        <w:t xml:space="preserve">, </w:t>
      </w:r>
      <w:r w:rsidR="00242E06" w:rsidRPr="00E3794C">
        <w:rPr>
          <w:i/>
          <w:lang w:val="en-US"/>
        </w:rPr>
        <w:t>PCA_pigsdataRef</w:t>
      </w:r>
      <w:r w:rsidR="008C6162">
        <w:rPr>
          <w:lang w:val="en-US"/>
        </w:rPr>
        <w:t>,</w:t>
      </w:r>
      <w:r w:rsidR="00242E06">
        <w:rPr>
          <w:lang w:val="en-US"/>
        </w:rPr>
        <w:t xml:space="preserve"> </w:t>
      </w:r>
      <w:r>
        <w:rPr>
          <w:lang w:val="en-US"/>
        </w:rPr>
        <w:t>contains the eigenvectors needed to create the ‘easy-to-interpret’ scatterplot figure.</w:t>
      </w:r>
    </w:p>
    <w:p w14:paraId="60A83566" w14:textId="6BCB2F2D" w:rsidR="006003F4" w:rsidRDefault="006003F4" w:rsidP="000505F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The legend_metadata.txt file </w:t>
      </w:r>
      <w:r w:rsidR="00F87BAF">
        <w:rPr>
          <w:lang w:val="en-US"/>
        </w:rPr>
        <w:t xml:space="preserve">is a tabular file which </w:t>
      </w:r>
      <w:r w:rsidRPr="000112AA">
        <w:rPr>
          <w:lang w:val="en-US"/>
        </w:rPr>
        <w:t>contains the metadata of each sample</w:t>
      </w:r>
      <w:r w:rsidR="00F87BAF">
        <w:rPr>
          <w:lang w:val="en-US"/>
        </w:rPr>
        <w:t>. There are four columns in the file separated by tab: Sample_ID_for_Batchregistration, Plate_Position_, breed and origin, which contains the information for</w:t>
      </w:r>
      <w:r w:rsidR="00334D3F">
        <w:rPr>
          <w:lang w:val="en-US"/>
        </w:rPr>
        <w:t xml:space="preserve"> sample identifier,</w:t>
      </w:r>
      <w:r w:rsidR="00F87BAF">
        <w:rPr>
          <w:lang w:val="en-US"/>
        </w:rPr>
        <w:t xml:space="preserve"> location on the chip, breed and country of origin correspondingly. The file is loaded into Diversity B</w:t>
      </w:r>
      <w:r w:rsidR="00A132D9">
        <w:rPr>
          <w:lang w:val="en-US"/>
        </w:rPr>
        <w:t>rowser by the following command:</w:t>
      </w:r>
    </w:p>
    <w:p w14:paraId="2F8BEFED" w14:textId="1F4612E4" w:rsidR="00A132D9" w:rsidRDefault="00A132D9" w:rsidP="00A132D9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 pd.read_csv(), with separator (sep) set to a space by “ ” and explicitly setting the header to ‘</w:t>
      </w:r>
      <w:r w:rsidRPr="00A132D9">
        <w:rPr>
          <w:i/>
          <w:lang w:val="en-US"/>
        </w:rPr>
        <w:t>None</w:t>
      </w:r>
      <w:r>
        <w:rPr>
          <w:i/>
          <w:lang w:val="en-US"/>
        </w:rPr>
        <w:t>’.</w:t>
      </w:r>
    </w:p>
    <w:p w14:paraId="5AC1EEC5" w14:textId="77777777" w:rsidR="00A132D9" w:rsidRDefault="00A132D9" w:rsidP="00A132D9">
      <w:pPr>
        <w:pStyle w:val="ListParagraph"/>
        <w:jc w:val="both"/>
        <w:rPr>
          <w:lang w:val="en-US"/>
        </w:rPr>
      </w:pPr>
    </w:p>
    <w:p w14:paraId="1BDD3CF7" w14:textId="77777777" w:rsidR="00B55539" w:rsidRDefault="000505F8" w:rsidP="00730BF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</w:t>
      </w:r>
      <w:r w:rsidR="00E3794C" w:rsidRPr="000505F8">
        <w:rPr>
          <w:lang w:val="en-US"/>
        </w:rPr>
        <w:t xml:space="preserve">he </w:t>
      </w:r>
      <w:r w:rsidR="00F87BAF">
        <w:rPr>
          <w:lang w:val="en-US"/>
        </w:rPr>
        <w:t>PCA result</w:t>
      </w:r>
      <w:r>
        <w:rPr>
          <w:lang w:val="en-US"/>
        </w:rPr>
        <w:t xml:space="preserve"> </w:t>
      </w:r>
      <w:r w:rsidR="00E3794C" w:rsidRPr="000505F8">
        <w:rPr>
          <w:lang w:val="en-US"/>
        </w:rPr>
        <w:t>file</w:t>
      </w:r>
      <w:r w:rsidR="00A132D9">
        <w:rPr>
          <w:lang w:val="en-US"/>
        </w:rPr>
        <w:t>, i.e. PCA_pigsdataRef.eigenvec,</w:t>
      </w:r>
      <w:r w:rsidR="00023232" w:rsidRPr="000505F8">
        <w:rPr>
          <w:lang w:val="en-US"/>
        </w:rPr>
        <w:t xml:space="preserve"> </w:t>
      </w:r>
      <w:r>
        <w:rPr>
          <w:lang w:val="en-US"/>
        </w:rPr>
        <w:t xml:space="preserve">is processed </w:t>
      </w:r>
      <w:r w:rsidR="00023232" w:rsidRPr="000505F8">
        <w:rPr>
          <w:lang w:val="en-US"/>
        </w:rPr>
        <w:t>by pandas - Python Data Analysis Library (</w:t>
      </w:r>
      <w:r w:rsidR="002655BC" w:rsidRPr="000505F8">
        <w:rPr>
          <w:lang w:val="en-US"/>
        </w:rPr>
        <w:t xml:space="preserve">for convenience pandas is </w:t>
      </w:r>
      <w:r w:rsidR="00023232" w:rsidRPr="000505F8">
        <w:rPr>
          <w:lang w:val="en-US"/>
        </w:rPr>
        <w:t>abbreviated to ‘pd’)</w:t>
      </w:r>
      <w:r w:rsidR="00023232" w:rsidRPr="000505F8">
        <w:rPr>
          <w:rFonts w:hint="eastAsia"/>
          <w:lang w:val="en-US" w:eastAsia="zh-CN"/>
        </w:rPr>
        <w:t>.</w:t>
      </w:r>
      <w:r w:rsidR="00374C70">
        <w:rPr>
          <w:lang w:val="en-US" w:eastAsia="zh-CN"/>
        </w:rPr>
        <w:t xml:space="preserve"> </w:t>
      </w:r>
    </w:p>
    <w:p w14:paraId="56B0410A" w14:textId="6A571176" w:rsidR="00B55539" w:rsidRDefault="00B55539" w:rsidP="00B55539">
      <w:pPr>
        <w:pStyle w:val="ListParagraph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45DAB9" wp14:editId="49CEB902">
            <wp:simplePos x="0" y="0"/>
            <wp:positionH relativeFrom="column">
              <wp:posOffset>454025</wp:posOffset>
            </wp:positionH>
            <wp:positionV relativeFrom="paragraph">
              <wp:posOffset>1905</wp:posOffset>
            </wp:positionV>
            <wp:extent cx="5760720" cy="13004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5A9C" w14:textId="4046A000" w:rsidR="00A132D9" w:rsidRDefault="00A132D9" w:rsidP="00B55539">
      <w:pPr>
        <w:pStyle w:val="ListParagraph"/>
        <w:jc w:val="both"/>
        <w:rPr>
          <w:lang w:val="en-US"/>
        </w:rPr>
      </w:pPr>
      <w:r>
        <w:rPr>
          <w:lang w:val="en-US" w:eastAsia="zh-CN"/>
        </w:rPr>
        <w:t>In this PCA result file, each row contains a pig sample, the first 2 columns refer to the identifier, in our case they are identical identifiers, the other 25 columns refer to a coordinate on a principal component, where column 3 is principal component 1 and the next is one higher in ascending order up to principal component 25.</w:t>
      </w:r>
    </w:p>
    <w:p w14:paraId="11BE9AEF" w14:textId="3B91FD62" w:rsidR="00E3794C" w:rsidRPr="00374C70" w:rsidRDefault="002655BC" w:rsidP="00A132D9">
      <w:pPr>
        <w:pStyle w:val="ListParagraph"/>
        <w:jc w:val="both"/>
        <w:rPr>
          <w:lang w:val="en-US"/>
        </w:rPr>
      </w:pPr>
      <w:r w:rsidRPr="000505F8">
        <w:rPr>
          <w:lang w:val="en-US"/>
        </w:rPr>
        <w:t>From this new data frame called [data]</w:t>
      </w:r>
      <w:r w:rsidR="00E3794C" w:rsidRPr="000505F8">
        <w:rPr>
          <w:lang w:val="en-US"/>
        </w:rPr>
        <w:t xml:space="preserve">, </w:t>
      </w:r>
      <w:r w:rsidR="00023232" w:rsidRPr="006003F4">
        <w:rPr>
          <w:lang w:val="en-US"/>
        </w:rPr>
        <w:t xml:space="preserve">the identifier [IID] </w:t>
      </w:r>
      <w:r w:rsidR="00E3794C" w:rsidRPr="006003F4">
        <w:rPr>
          <w:lang w:val="en-US"/>
        </w:rPr>
        <w:t>column</w:t>
      </w:r>
      <w:r w:rsidR="00374C70">
        <w:rPr>
          <w:lang w:val="en-US"/>
        </w:rPr>
        <w:t xml:space="preserve"> is </w:t>
      </w:r>
      <w:r w:rsidR="00374C70" w:rsidRPr="006003F4">
        <w:rPr>
          <w:lang w:val="en-US"/>
        </w:rPr>
        <w:t>transform</w:t>
      </w:r>
      <w:r w:rsidR="00374C70">
        <w:rPr>
          <w:lang w:val="en-US"/>
        </w:rPr>
        <w:t>ed</w:t>
      </w:r>
      <w:r w:rsidR="00242E06" w:rsidRPr="006003F4">
        <w:rPr>
          <w:lang w:val="en-US"/>
        </w:rPr>
        <w:t xml:space="preserve"> by removing the “.CEL” text,</w:t>
      </w:r>
      <w:r w:rsidR="00E3794C" w:rsidRPr="006003F4">
        <w:rPr>
          <w:lang w:val="en-US"/>
        </w:rPr>
        <w:t xml:space="preserve"> to generate an identical format as the </w:t>
      </w:r>
      <w:r w:rsidR="00A132D9">
        <w:rPr>
          <w:lang w:val="en-US" w:eastAsia="zh-CN"/>
        </w:rPr>
        <w:t>metadata</w:t>
      </w:r>
      <w:r w:rsidR="00A132D9" w:rsidRPr="006003F4">
        <w:rPr>
          <w:lang w:val="en-US"/>
        </w:rPr>
        <w:t xml:space="preserve"> </w:t>
      </w:r>
      <w:r w:rsidR="00E3794C" w:rsidRPr="006003F4">
        <w:rPr>
          <w:lang w:val="en-US"/>
        </w:rPr>
        <w:t>file</w:t>
      </w:r>
      <w:r w:rsidR="00023232" w:rsidRPr="006003F4">
        <w:rPr>
          <w:lang w:val="en-US"/>
        </w:rPr>
        <w:t xml:space="preserve"> </w:t>
      </w:r>
      <w:r w:rsidR="00374C70">
        <w:rPr>
          <w:lang w:val="en-US"/>
        </w:rPr>
        <w:t>(</w:t>
      </w:r>
      <w:r w:rsidR="00023232" w:rsidRPr="006003F4">
        <w:rPr>
          <w:lang w:val="en-US"/>
        </w:rPr>
        <w:t>legend_metadata.txt</w:t>
      </w:r>
      <w:r w:rsidR="00374C70">
        <w:rPr>
          <w:lang w:val="en-US"/>
        </w:rPr>
        <w:t>)</w:t>
      </w:r>
      <w:r w:rsidR="00E3794C" w:rsidRPr="006003F4">
        <w:rPr>
          <w:lang w:val="en-US"/>
        </w:rPr>
        <w:t xml:space="preserve">. This transformation of </w:t>
      </w:r>
      <w:r w:rsidR="00270842" w:rsidRPr="00F87BAF">
        <w:rPr>
          <w:lang w:val="en-US"/>
        </w:rPr>
        <w:t xml:space="preserve">the identifiers, i.e. </w:t>
      </w:r>
      <w:r w:rsidR="00E3794C" w:rsidRPr="00F87BAF">
        <w:rPr>
          <w:lang w:val="en-US"/>
        </w:rPr>
        <w:t>column names</w:t>
      </w:r>
      <w:r w:rsidR="00270842" w:rsidRPr="00F87BAF">
        <w:rPr>
          <w:lang w:val="en-US"/>
        </w:rPr>
        <w:t>,</w:t>
      </w:r>
      <w:r w:rsidR="00E3794C" w:rsidRPr="00F87BAF">
        <w:rPr>
          <w:lang w:val="en-US"/>
        </w:rPr>
        <w:t xml:space="preserve"> is necessary, </w:t>
      </w:r>
      <w:r w:rsidR="00270842" w:rsidRPr="00F87BAF">
        <w:rPr>
          <w:lang w:val="en-US"/>
        </w:rPr>
        <w:t xml:space="preserve">because an exact match is </w:t>
      </w:r>
      <w:r w:rsidR="00374C70">
        <w:rPr>
          <w:lang w:val="en-US"/>
        </w:rPr>
        <w:t>required</w:t>
      </w:r>
      <w:r w:rsidR="00374C70" w:rsidRPr="00F87BAF">
        <w:rPr>
          <w:lang w:val="en-US"/>
        </w:rPr>
        <w:t xml:space="preserve"> </w:t>
      </w:r>
      <w:r w:rsidR="00270842" w:rsidRPr="00F87BAF">
        <w:rPr>
          <w:lang w:val="en-US"/>
        </w:rPr>
        <w:t xml:space="preserve">for </w:t>
      </w:r>
      <w:r w:rsidR="00E3794C" w:rsidRPr="00F87BAF">
        <w:rPr>
          <w:lang w:val="en-US"/>
        </w:rPr>
        <w:t>the merge of the PCA</w:t>
      </w:r>
      <w:r w:rsidR="00374C70">
        <w:rPr>
          <w:lang w:val="en-US"/>
        </w:rPr>
        <w:t xml:space="preserve"> result</w:t>
      </w:r>
      <w:r w:rsidR="00E3794C" w:rsidRPr="00F87BAF">
        <w:rPr>
          <w:lang w:val="en-US"/>
        </w:rPr>
        <w:t xml:space="preserve"> file and the </w:t>
      </w:r>
      <w:r w:rsidR="00A132D9">
        <w:rPr>
          <w:lang w:val="en-US" w:eastAsia="zh-CN"/>
        </w:rPr>
        <w:t>metadata</w:t>
      </w:r>
      <w:r w:rsidR="00A132D9" w:rsidRPr="00F87BAF">
        <w:rPr>
          <w:lang w:val="en-US"/>
        </w:rPr>
        <w:t xml:space="preserve"> </w:t>
      </w:r>
      <w:r w:rsidR="00E3794C" w:rsidRPr="00F87BAF">
        <w:rPr>
          <w:lang w:val="en-US"/>
        </w:rPr>
        <w:t>file</w:t>
      </w:r>
      <w:r w:rsidR="00270842" w:rsidRPr="00F87BAF">
        <w:rPr>
          <w:lang w:val="en-US"/>
        </w:rPr>
        <w:t xml:space="preserve"> to rule out loss of dat</w:t>
      </w:r>
      <w:r w:rsidR="00270842" w:rsidRPr="00374C70">
        <w:rPr>
          <w:lang w:val="en-US"/>
        </w:rPr>
        <w:t>a</w:t>
      </w:r>
      <w:r w:rsidR="00E3794C" w:rsidRPr="00374C70">
        <w:rPr>
          <w:lang w:val="en-US"/>
        </w:rPr>
        <w:t>. Below the screenshot of the Notebook with the actual code.</w:t>
      </w:r>
    </w:p>
    <w:p w14:paraId="584A7BFE" w14:textId="25B4E0F9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BFFEBBE" wp14:editId="440398FD">
            <wp:extent cx="5362575" cy="308164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1713"/>
                    <a:stretch/>
                  </pic:blipFill>
                  <pic:spPr bwMode="auto">
                    <a:xfrm>
                      <a:off x="0" y="0"/>
                      <a:ext cx="5368637" cy="308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7843B" w14:textId="41F0117D" w:rsidR="00334D3F" w:rsidRDefault="00334D3F" w:rsidP="005B450D">
      <w:pPr>
        <w:jc w:val="both"/>
        <w:rPr>
          <w:lang w:val="en-US"/>
        </w:rPr>
      </w:pPr>
      <w:r>
        <w:rPr>
          <w:lang w:val="en-US"/>
        </w:rPr>
        <w:t>Screenshot of the structure of the file</w:t>
      </w:r>
    </w:p>
    <w:p w14:paraId="12921902" w14:textId="145D86A9" w:rsidR="00334D3F" w:rsidRDefault="00334D3F" w:rsidP="005B450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03BC23" wp14:editId="646F87AD">
            <wp:simplePos x="0" y="0"/>
            <wp:positionH relativeFrom="column">
              <wp:posOffset>-3175</wp:posOffset>
            </wp:positionH>
            <wp:positionV relativeFrom="paragraph">
              <wp:posOffset>2540</wp:posOffset>
            </wp:positionV>
            <wp:extent cx="5760720" cy="16059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3AFD1" w14:textId="2E3EA6A6" w:rsidR="00E3794C" w:rsidRPr="00374C70" w:rsidRDefault="00E3794C" w:rsidP="00A1729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74C70">
        <w:rPr>
          <w:lang w:val="en-US"/>
        </w:rPr>
        <w:t xml:space="preserve">Next step is to generate code that </w:t>
      </w:r>
      <w:r w:rsidR="00374C70">
        <w:rPr>
          <w:lang w:val="en-US"/>
        </w:rPr>
        <w:t>can</w:t>
      </w:r>
      <w:r w:rsidRPr="00374C70">
        <w:rPr>
          <w:lang w:val="en-US"/>
        </w:rPr>
        <w:t xml:space="preserve"> easily </w:t>
      </w:r>
      <w:r w:rsidR="00374C70">
        <w:rPr>
          <w:lang w:val="en-US"/>
        </w:rPr>
        <w:t>transform data</w:t>
      </w:r>
      <w:r w:rsidRPr="00374C70">
        <w:rPr>
          <w:lang w:val="en-US"/>
        </w:rPr>
        <w:t xml:space="preserve"> to different features in the scatterplots. </w:t>
      </w:r>
      <w:r w:rsidR="00374C70">
        <w:rPr>
          <w:lang w:val="en-US"/>
        </w:rPr>
        <w:t xml:space="preserve">A variable </w:t>
      </w:r>
      <w:r w:rsidR="00A17290" w:rsidRPr="00374C70">
        <w:rPr>
          <w:lang w:val="en-US"/>
        </w:rPr>
        <w:t xml:space="preserve">[my_color] </w:t>
      </w:r>
      <w:r w:rsidR="00A17290">
        <w:rPr>
          <w:lang w:val="en-US"/>
        </w:rPr>
        <w:t xml:space="preserve">is </w:t>
      </w:r>
      <w:r w:rsidRPr="00374C70">
        <w:rPr>
          <w:lang w:val="en-US"/>
        </w:rPr>
        <w:t>generate</w:t>
      </w:r>
      <w:r w:rsidR="00A17290">
        <w:rPr>
          <w:lang w:val="en-US"/>
        </w:rPr>
        <w:t>d</w:t>
      </w:r>
      <w:r w:rsidRPr="00374C70">
        <w:rPr>
          <w:lang w:val="en-US"/>
        </w:rPr>
        <w:t xml:space="preserve"> </w:t>
      </w:r>
      <w:r w:rsidR="00A17290">
        <w:rPr>
          <w:lang w:val="en-US"/>
        </w:rPr>
        <w:t xml:space="preserve">that contains </w:t>
      </w:r>
      <w:r w:rsidRPr="00374C70">
        <w:rPr>
          <w:lang w:val="en-US"/>
        </w:rPr>
        <w:t>different colors based upon column 31</w:t>
      </w:r>
      <w:r w:rsidR="007A0B68">
        <w:rPr>
          <w:lang w:val="en-US"/>
        </w:rPr>
        <w:t xml:space="preserve">. The </w:t>
      </w:r>
      <w:r w:rsidR="007A0B68" w:rsidRPr="007A0B68">
        <w:rPr>
          <w:i/>
          <w:lang w:val="en-US"/>
        </w:rPr>
        <w:t>.iloc</w:t>
      </w:r>
      <w:r w:rsidR="007A0B68">
        <w:rPr>
          <w:lang w:val="en-US"/>
        </w:rPr>
        <w:t xml:space="preserve"> function refers to column 31 and the .</w:t>
      </w:r>
      <w:r w:rsidR="007A0B68" w:rsidRPr="007A0B68">
        <w:rPr>
          <w:i/>
          <w:lang w:val="en-US"/>
        </w:rPr>
        <w:t>codes</w:t>
      </w:r>
      <w:r w:rsidR="007A0B68">
        <w:rPr>
          <w:i/>
          <w:lang w:val="en-US"/>
        </w:rPr>
        <w:t xml:space="preserve"> </w:t>
      </w:r>
      <w:r w:rsidR="007A0B68">
        <w:rPr>
          <w:lang w:val="en-US"/>
        </w:rPr>
        <w:t>function renames the categories</w:t>
      </w:r>
      <w:r w:rsidR="00A17290">
        <w:rPr>
          <w:lang w:val="en-US"/>
        </w:rPr>
        <w:t xml:space="preserve">. Column 31 </w:t>
      </w:r>
      <w:r w:rsidR="00A17290" w:rsidRPr="00374C70">
        <w:rPr>
          <w:lang w:val="en-US"/>
        </w:rPr>
        <w:t>of the</w:t>
      </w:r>
      <w:r w:rsidR="00A17290" w:rsidRPr="00374C70">
        <w:rPr>
          <w:b/>
          <w:lang w:val="en-US"/>
        </w:rPr>
        <w:t xml:space="preserve"> ‘merged’</w:t>
      </w:r>
      <w:r w:rsidR="00A17290" w:rsidRPr="00374C70">
        <w:rPr>
          <w:lang w:val="en-US"/>
        </w:rPr>
        <w:t xml:space="preserve"> dataset</w:t>
      </w:r>
      <w:r w:rsidR="00A17290">
        <w:rPr>
          <w:lang w:val="en-US"/>
        </w:rPr>
        <w:t xml:space="preserve"> contains the metadata </w:t>
      </w:r>
      <w:bookmarkStart w:id="0" w:name="_GoBack"/>
      <w:bookmarkEnd w:id="0"/>
      <w:r w:rsidR="00A17290">
        <w:rPr>
          <w:lang w:val="en-US"/>
        </w:rPr>
        <w:t xml:space="preserve">information of </w:t>
      </w:r>
      <w:r w:rsidRPr="00374C70">
        <w:rPr>
          <w:b/>
          <w:lang w:val="en-US"/>
        </w:rPr>
        <w:t>origin</w:t>
      </w:r>
      <w:r w:rsidRPr="00374C70">
        <w:rPr>
          <w:lang w:val="en-US"/>
        </w:rPr>
        <w:t xml:space="preserve">. </w:t>
      </w:r>
      <w:r w:rsidR="007A0B68">
        <w:rPr>
          <w:lang w:val="en-US"/>
        </w:rPr>
        <w:t>A similar approach is taken to generate a</w:t>
      </w:r>
      <w:r w:rsidR="00472902">
        <w:rPr>
          <w:lang w:val="en-US"/>
        </w:rPr>
        <w:t xml:space="preserve"> </w:t>
      </w:r>
      <w:r w:rsidR="00270842" w:rsidRPr="00374C70">
        <w:rPr>
          <w:lang w:val="en-US"/>
        </w:rPr>
        <w:t>variable [my_shape]</w:t>
      </w:r>
      <w:r w:rsidR="007A0B68">
        <w:rPr>
          <w:lang w:val="en-US"/>
        </w:rPr>
        <w:t xml:space="preserve">, which </w:t>
      </w:r>
      <w:r w:rsidR="00472902">
        <w:rPr>
          <w:lang w:val="en-US"/>
        </w:rPr>
        <w:t xml:space="preserve">contains the </w:t>
      </w:r>
      <w:r w:rsidRPr="00374C70">
        <w:rPr>
          <w:lang w:val="en-US"/>
        </w:rPr>
        <w:t>different shapes</w:t>
      </w:r>
      <w:r w:rsidR="00472902">
        <w:rPr>
          <w:lang w:val="en-US"/>
        </w:rPr>
        <w:t xml:space="preserve">, </w:t>
      </w:r>
      <w:r w:rsidRPr="00374C70">
        <w:rPr>
          <w:lang w:val="en-US"/>
        </w:rPr>
        <w:t xml:space="preserve">based upon </w:t>
      </w:r>
      <w:r w:rsidR="00472902">
        <w:rPr>
          <w:lang w:val="en-US"/>
        </w:rPr>
        <w:t xml:space="preserve">the </w:t>
      </w:r>
      <w:r w:rsidR="00472902" w:rsidRPr="00374C70">
        <w:rPr>
          <w:b/>
          <w:lang w:val="en-US"/>
        </w:rPr>
        <w:t>breed</w:t>
      </w:r>
      <w:r w:rsidR="00472902">
        <w:rPr>
          <w:b/>
          <w:lang w:val="en-US"/>
        </w:rPr>
        <w:t xml:space="preserve"> names</w:t>
      </w:r>
      <w:r w:rsidR="00472902">
        <w:rPr>
          <w:lang w:val="en-US"/>
        </w:rPr>
        <w:t xml:space="preserve"> which are in </w:t>
      </w:r>
      <w:r w:rsidRPr="00374C70">
        <w:rPr>
          <w:lang w:val="en-US"/>
        </w:rPr>
        <w:t xml:space="preserve">column 30 of the </w:t>
      </w:r>
      <w:r w:rsidRPr="00472902">
        <w:rPr>
          <w:b/>
          <w:lang w:val="en-US"/>
        </w:rPr>
        <w:t>‘merged’</w:t>
      </w:r>
      <w:r w:rsidR="00472902">
        <w:rPr>
          <w:lang w:val="en-US"/>
        </w:rPr>
        <w:t xml:space="preserve"> dataset</w:t>
      </w:r>
      <w:r w:rsidRPr="00374C70">
        <w:rPr>
          <w:lang w:val="en-US"/>
        </w:rPr>
        <w:t xml:space="preserve">. And lastly, we generate </w:t>
      </w:r>
      <w:r w:rsidR="005B450D" w:rsidRPr="00374C70">
        <w:rPr>
          <w:lang w:val="en-US"/>
        </w:rPr>
        <w:t xml:space="preserve">two new columns </w:t>
      </w:r>
      <w:r w:rsidR="008F6570" w:rsidRPr="00374C70">
        <w:rPr>
          <w:i/>
          <w:lang w:val="en-US"/>
        </w:rPr>
        <w:t>Size</w:t>
      </w:r>
      <w:r w:rsidR="008F6570" w:rsidRPr="00374C70">
        <w:rPr>
          <w:lang w:val="en-US"/>
        </w:rPr>
        <w:t xml:space="preserve"> and </w:t>
      </w:r>
      <w:r w:rsidR="008F6570" w:rsidRPr="00374C70">
        <w:rPr>
          <w:i/>
          <w:lang w:val="en-US"/>
        </w:rPr>
        <w:t>SpecialMarker</w:t>
      </w:r>
      <w:r w:rsidR="00270842" w:rsidRPr="00374C70">
        <w:rPr>
          <w:lang w:val="en-US"/>
        </w:rPr>
        <w:t xml:space="preserve"> </w:t>
      </w:r>
      <w:r w:rsidR="005B450D" w:rsidRPr="00374C70">
        <w:rPr>
          <w:lang w:val="en-US"/>
        </w:rPr>
        <w:t xml:space="preserve">based upon the column with the </w:t>
      </w:r>
      <w:r w:rsidR="005B450D" w:rsidRPr="00374C70">
        <w:rPr>
          <w:b/>
          <w:lang w:val="en-US"/>
        </w:rPr>
        <w:t xml:space="preserve">breed </w:t>
      </w:r>
      <w:r w:rsidR="005B450D" w:rsidRPr="00374C70">
        <w:rPr>
          <w:lang w:val="en-US"/>
        </w:rPr>
        <w:t xml:space="preserve">name, namely </w:t>
      </w:r>
      <w:r w:rsidR="005B450D" w:rsidRPr="00374C70">
        <w:rPr>
          <w:i/>
          <w:lang w:val="en-US"/>
        </w:rPr>
        <w:t>Size</w:t>
      </w:r>
      <w:r w:rsidR="005B450D" w:rsidRPr="00374C70">
        <w:rPr>
          <w:lang w:val="en-US"/>
        </w:rPr>
        <w:t xml:space="preserve"> and </w:t>
      </w:r>
      <w:r w:rsidR="005B450D" w:rsidRPr="00374C70">
        <w:rPr>
          <w:i/>
          <w:lang w:val="en-US"/>
        </w:rPr>
        <w:t>SpecialMarker</w:t>
      </w:r>
      <w:r w:rsidR="005B450D" w:rsidRPr="00374C70">
        <w:rPr>
          <w:lang w:val="en-US"/>
        </w:rPr>
        <w:t>, both to highlight our sample(s) of interest.</w:t>
      </w:r>
    </w:p>
    <w:p w14:paraId="22FCB806" w14:textId="77777777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910E7E4" wp14:editId="789D08B1">
            <wp:extent cx="5594865" cy="1552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3862"/>
                    <a:stretch/>
                  </pic:blipFill>
                  <pic:spPr bwMode="auto">
                    <a:xfrm>
                      <a:off x="0" y="0"/>
                      <a:ext cx="5605614" cy="15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C8283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three blocks of code are generating different flavors of highlighting the sample(s) of interest with the corresponding metadata (origin and/or breed). Below all three block of code with their corresponding output.</w:t>
      </w:r>
    </w:p>
    <w:p w14:paraId="4A97CE9B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635999" wp14:editId="6D71209D">
            <wp:extent cx="5760720" cy="2928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E32E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FD25AA" wp14:editId="359AC3B3">
            <wp:extent cx="5760720" cy="3172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181" w14:textId="77777777" w:rsidR="005B450D" w:rsidRDefault="005B450D" w:rsidP="005B450D">
      <w:pPr>
        <w:jc w:val="both"/>
        <w:rPr>
          <w:lang w:val="en-US"/>
        </w:rPr>
      </w:pPr>
    </w:p>
    <w:p w14:paraId="56B4FAE1" w14:textId="77777777" w:rsidR="005B450D" w:rsidRDefault="005B450D" w:rsidP="005B450D">
      <w:pPr>
        <w:jc w:val="both"/>
        <w:rPr>
          <w:lang w:val="en-US"/>
        </w:rPr>
      </w:pPr>
    </w:p>
    <w:p w14:paraId="78095B7B" w14:textId="77777777" w:rsidR="005B450D" w:rsidRDefault="005B450D" w:rsidP="005B450D">
      <w:pPr>
        <w:jc w:val="both"/>
        <w:rPr>
          <w:lang w:val="en-US"/>
        </w:rPr>
      </w:pPr>
    </w:p>
    <w:p w14:paraId="1A078468" w14:textId="77777777" w:rsidR="005B450D" w:rsidRDefault="005B450D" w:rsidP="005B450D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5274CF" wp14:editId="2F57E751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89295" cy="4953000"/>
                <wp:effectExtent l="0" t="0" r="1905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295" cy="4953000"/>
                          <a:chOff x="0" y="0"/>
                          <a:chExt cx="5789295" cy="49530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60"/>
                          <a:stretch/>
                        </pic:blipFill>
                        <pic:spPr bwMode="auto">
                          <a:xfrm>
                            <a:off x="28575" y="2924175"/>
                            <a:ext cx="5760720" cy="20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2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478000" id="Group 19" o:spid="_x0000_s1026" style="position:absolute;margin-left:-.35pt;margin-top:0;width:455.85pt;height:390pt;z-index:251665408" coordsize="57892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">
                <v:shape id="Picture 18" o:spid="_x0000_s1027" type="#_x0000_t75" style="position:absolute;left:285;top:29241;width:57607;height:2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">
                  <v:imagedata r:id="rId33" o:title="" cropbottom="4168f"/>
                </v:shape>
                <v:shape id="Picture 16" o:spid="_x0000_s1028" type="#_x0000_t75" style="position:absolute;width:57607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">
                  <v:imagedata r:id="rId34" o:title=""/>
                </v:shape>
                <w10:wrap type="square"/>
              </v:group>
            </w:pict>
          </mc:Fallback>
        </mc:AlternateContent>
      </w:r>
    </w:p>
    <w:p w14:paraId="2D6F5409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piece of code generates a three-dimensional (3D) representation of the scatterplot. This may be used when the first two axes do not give a clear separation of the different origins and/or breeds.</w:t>
      </w:r>
    </w:p>
    <w:p w14:paraId="22F7B756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A51D827" wp14:editId="10DE462F">
            <wp:extent cx="5760720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E75" w14:textId="77777777" w:rsidR="005B450D" w:rsidRDefault="005B450D" w:rsidP="005B450D">
      <w:pPr>
        <w:jc w:val="both"/>
        <w:rPr>
          <w:lang w:val="en-US"/>
        </w:rPr>
      </w:pPr>
    </w:p>
    <w:p w14:paraId="213A3B88" w14:textId="77777777" w:rsidR="005B450D" w:rsidRPr="001A34B2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A372FC6" wp14:editId="72308955">
            <wp:extent cx="5705475" cy="337693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959"/>
                    <a:stretch/>
                  </pic:blipFill>
                  <pic:spPr bwMode="auto">
                    <a:xfrm>
                      <a:off x="0" y="0"/>
                      <a:ext cx="5705475" cy="33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50D" w:rsidRPr="001A34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C5C38"/>
    <w:multiLevelType w:val="hybridMultilevel"/>
    <w:tmpl w:val="53F699C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B95783"/>
    <w:multiLevelType w:val="hybridMultilevel"/>
    <w:tmpl w:val="57B2DA8E"/>
    <w:lvl w:ilvl="0" w:tplc="8E141858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358BE"/>
    <w:multiLevelType w:val="hybridMultilevel"/>
    <w:tmpl w:val="8E803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60919"/>
    <w:multiLevelType w:val="hybridMultilevel"/>
    <w:tmpl w:val="2A1824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26651"/>
    <w:multiLevelType w:val="hybridMultilevel"/>
    <w:tmpl w:val="ED58E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36E13"/>
    <w:multiLevelType w:val="hybridMultilevel"/>
    <w:tmpl w:val="3EF245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03D5A"/>
    <w:multiLevelType w:val="hybridMultilevel"/>
    <w:tmpl w:val="5C7EE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B2"/>
    <w:rsid w:val="00022957"/>
    <w:rsid w:val="00023232"/>
    <w:rsid w:val="000505F8"/>
    <w:rsid w:val="00105F5D"/>
    <w:rsid w:val="0012069F"/>
    <w:rsid w:val="00131663"/>
    <w:rsid w:val="001A34B2"/>
    <w:rsid w:val="00242E06"/>
    <w:rsid w:val="002655BC"/>
    <w:rsid w:val="00270842"/>
    <w:rsid w:val="0027513B"/>
    <w:rsid w:val="00283A67"/>
    <w:rsid w:val="002F5AE6"/>
    <w:rsid w:val="003124A5"/>
    <w:rsid w:val="0032786A"/>
    <w:rsid w:val="00334D3F"/>
    <w:rsid w:val="0036025A"/>
    <w:rsid w:val="00360A26"/>
    <w:rsid w:val="00374C70"/>
    <w:rsid w:val="00472902"/>
    <w:rsid w:val="00492C8E"/>
    <w:rsid w:val="00533090"/>
    <w:rsid w:val="005771F3"/>
    <w:rsid w:val="00592391"/>
    <w:rsid w:val="005B450D"/>
    <w:rsid w:val="005E76A9"/>
    <w:rsid w:val="006003F4"/>
    <w:rsid w:val="0062753D"/>
    <w:rsid w:val="006B29DE"/>
    <w:rsid w:val="006F1B86"/>
    <w:rsid w:val="007037AE"/>
    <w:rsid w:val="00703A2E"/>
    <w:rsid w:val="0071619A"/>
    <w:rsid w:val="00730BFF"/>
    <w:rsid w:val="007A0B68"/>
    <w:rsid w:val="00817475"/>
    <w:rsid w:val="008C297E"/>
    <w:rsid w:val="008C6162"/>
    <w:rsid w:val="008D55FD"/>
    <w:rsid w:val="008F6570"/>
    <w:rsid w:val="00907B34"/>
    <w:rsid w:val="00916582"/>
    <w:rsid w:val="00942DF2"/>
    <w:rsid w:val="00985862"/>
    <w:rsid w:val="00A132D9"/>
    <w:rsid w:val="00A17290"/>
    <w:rsid w:val="00B03084"/>
    <w:rsid w:val="00B55539"/>
    <w:rsid w:val="00BB03B8"/>
    <w:rsid w:val="00C61F1B"/>
    <w:rsid w:val="00C85193"/>
    <w:rsid w:val="00CD07CC"/>
    <w:rsid w:val="00D24263"/>
    <w:rsid w:val="00D77CF2"/>
    <w:rsid w:val="00DC2C85"/>
    <w:rsid w:val="00DF0392"/>
    <w:rsid w:val="00DF1E76"/>
    <w:rsid w:val="00E16FB5"/>
    <w:rsid w:val="00E34760"/>
    <w:rsid w:val="00E3794C"/>
    <w:rsid w:val="00E4100F"/>
    <w:rsid w:val="00F2393B"/>
    <w:rsid w:val="00F813A9"/>
    <w:rsid w:val="00F85340"/>
    <w:rsid w:val="00F87BAF"/>
    <w:rsid w:val="00FB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7BB12"/>
  <w15:chartTrackingRefBased/>
  <w15:docId w15:val="{ACD267D3-70D8-460C-8276-28C7E55FE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SimSun" w:hAnsi="Verdana" w:cstheme="minorBidi"/>
        <w:sz w:val="17"/>
        <w:szCs w:val="22"/>
        <w:lang w:val="en-GB" w:eastAsia="en-US" w:bidi="ar-SA"/>
      </w:rPr>
    </w:rPrDefault>
    <w:pPrDefault>
      <w:pPr>
        <w:spacing w:after="200" w:line="30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E76A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93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69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69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3476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316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6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6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6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663"/>
    <w:rPr>
      <w:b/>
      <w:bCs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275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g-genomics.org/plink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2.png"/><Relationship Id="rId7" Type="http://schemas.openxmlformats.org/officeDocument/2006/relationships/hyperlink" Target="https://jupyter.org/install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istributio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cnr-ibba/IMAGE-DiversityBrowse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88519-0EA2-427E-BA9A-8DD3D061F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5F5D9446.dotm</Template>
  <TotalTime>25</TotalTime>
  <Pages>9</Pages>
  <Words>1146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Schokker, Dirkjan</dc:creator>
  <cp:keywords/>
  <dc:description/>
  <cp:lastModifiedBy>Schokker, Dirkjan</cp:lastModifiedBy>
  <cp:revision>5</cp:revision>
  <dcterms:created xsi:type="dcterms:W3CDTF">2020-03-02T09:01:00Z</dcterms:created>
  <dcterms:modified xsi:type="dcterms:W3CDTF">2020-03-03T07:42:00Z</dcterms:modified>
</cp:coreProperties>
</file>