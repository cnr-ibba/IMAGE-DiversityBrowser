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4A4C3" w14:textId="77777777" w:rsidR="00F85340" w:rsidRPr="00F85340" w:rsidRDefault="00F85340" w:rsidP="008C297E">
      <w:pPr>
        <w:jc w:val="center"/>
        <w:rPr>
          <w:b/>
          <w:sz w:val="24"/>
          <w:szCs w:val="24"/>
          <w:lang w:val="en-US"/>
        </w:rPr>
      </w:pPr>
      <w:r w:rsidRPr="00F85340">
        <w:rPr>
          <w:b/>
          <w:sz w:val="24"/>
          <w:szCs w:val="24"/>
          <w:lang w:val="en-US"/>
        </w:rPr>
        <w:t>Readme</w:t>
      </w:r>
    </w:p>
    <w:p w14:paraId="38242572" w14:textId="60EAC915" w:rsidR="0012069F" w:rsidRDefault="0012069F" w:rsidP="005B450D">
      <w:pPr>
        <w:jc w:val="both"/>
        <w:rPr>
          <w:b/>
          <w:bCs/>
          <w:szCs w:val="17"/>
          <w:lang w:val="en-US"/>
        </w:rPr>
      </w:pPr>
      <w:r>
        <w:rPr>
          <w:b/>
          <w:bCs/>
          <w:szCs w:val="17"/>
          <w:lang w:val="en-US"/>
        </w:rPr>
        <w:t>Prerequisites:</w:t>
      </w:r>
    </w:p>
    <w:p w14:paraId="3EE19CDD" w14:textId="726647EF" w:rsidR="005E76A9" w:rsidRPr="00F85340" w:rsidRDefault="0012069F" w:rsidP="0012069F">
      <w:pPr>
        <w:jc w:val="both"/>
        <w:rPr>
          <w:b/>
          <w:szCs w:val="17"/>
          <w:lang w:val="en-US" w:eastAsia="zh-CN"/>
        </w:rPr>
      </w:pPr>
      <w:r>
        <w:rPr>
          <w:b/>
          <w:bCs/>
          <w:szCs w:val="17"/>
          <w:lang w:val="en-US"/>
        </w:rPr>
        <w:t xml:space="preserve">     </w:t>
      </w:r>
      <w:r>
        <w:rPr>
          <w:szCs w:val="17"/>
          <w:lang w:val="en-US"/>
        </w:rPr>
        <w:t xml:space="preserve">Diversity Browser is distributed as a </w:t>
      </w:r>
      <w:proofErr w:type="spellStart"/>
      <w:r w:rsidR="005771F3">
        <w:rPr>
          <w:szCs w:val="17"/>
          <w:lang w:val="en-US"/>
        </w:rPr>
        <w:t>i</w:t>
      </w:r>
      <w:r>
        <w:rPr>
          <w:szCs w:val="17"/>
          <w:lang w:val="en-US"/>
        </w:rPr>
        <w:t>Python</w:t>
      </w:r>
      <w:proofErr w:type="spellEnd"/>
      <w:r>
        <w:rPr>
          <w:szCs w:val="17"/>
          <w:lang w:val="en-US"/>
        </w:rPr>
        <w:t xml:space="preserve"> </w:t>
      </w:r>
      <w:proofErr w:type="spellStart"/>
      <w:r>
        <w:rPr>
          <w:szCs w:val="17"/>
          <w:lang w:val="en-US"/>
        </w:rPr>
        <w:t>Jupyter</w:t>
      </w:r>
      <w:proofErr w:type="spellEnd"/>
      <w:r>
        <w:rPr>
          <w:szCs w:val="17"/>
          <w:lang w:val="en-US"/>
        </w:rPr>
        <w:t xml:space="preserve"> notebook, to run it locally two software </w:t>
      </w:r>
      <w:r w:rsidR="005E76A9" w:rsidRPr="00F85340">
        <w:rPr>
          <w:szCs w:val="17"/>
          <w:lang w:val="en-US"/>
        </w:rPr>
        <w:t>need to be installed.</w:t>
      </w:r>
    </w:p>
    <w:p w14:paraId="704BA3D2" w14:textId="58E29774" w:rsidR="00942DF2" w:rsidRDefault="001A34B2" w:rsidP="005B450D">
      <w:pPr>
        <w:jc w:val="both"/>
        <w:rPr>
          <w:b/>
          <w:lang w:val="en-US"/>
        </w:rPr>
      </w:pPr>
      <w:r>
        <w:rPr>
          <w:b/>
          <w:lang w:val="en-US"/>
        </w:rPr>
        <w:t>Install</w:t>
      </w:r>
      <w:r w:rsidR="0012069F">
        <w:rPr>
          <w:b/>
          <w:lang w:val="en-US"/>
        </w:rPr>
        <w:t xml:space="preserve"> Python </w:t>
      </w:r>
      <w:proofErr w:type="spellStart"/>
      <w:r w:rsidR="0012069F">
        <w:rPr>
          <w:b/>
          <w:lang w:val="en-US"/>
        </w:rPr>
        <w:t>Jupyter</w:t>
      </w:r>
      <w:proofErr w:type="spellEnd"/>
      <w:r w:rsidR="0012069F">
        <w:rPr>
          <w:b/>
          <w:lang w:val="en-US"/>
        </w:rPr>
        <w:t xml:space="preserve"> Notebook</w:t>
      </w:r>
    </w:p>
    <w:p w14:paraId="2C91E574" w14:textId="2010BE31" w:rsidR="0012069F" w:rsidRDefault="0012069F" w:rsidP="0012069F">
      <w:r>
        <w:rPr>
          <w:lang w:val="en-US"/>
        </w:rPr>
        <w:t>Anaconda is the recommended software, p</w:t>
      </w:r>
      <w:r w:rsidR="005E76A9" w:rsidRPr="005E76A9">
        <w:rPr>
          <w:lang w:val="en-US"/>
        </w:rPr>
        <w:t>lease follow your platform documentation:</w:t>
      </w:r>
      <w:r w:rsidR="005E76A9">
        <w:rPr>
          <w:lang w:val="en-US"/>
        </w:rPr>
        <w:t xml:space="preserve"> </w:t>
      </w:r>
      <w:hyperlink r:id="rId6" w:history="1">
        <w:r w:rsidR="005E76A9">
          <w:rPr>
            <w:rStyle w:val="Hyperlink"/>
          </w:rPr>
          <w:t>https://www.anaconda.com/distribution/</w:t>
        </w:r>
      </w:hyperlink>
      <w:r>
        <w:rPr>
          <w:rStyle w:val="Hyperlink"/>
        </w:rPr>
        <w:t>.</w:t>
      </w:r>
      <w:r w:rsidRPr="00703A2E">
        <w:rPr>
          <w:rStyle w:val="Hyperlink"/>
          <w:u w:val="none"/>
        </w:rPr>
        <w:t xml:space="preserve"> </w:t>
      </w:r>
      <w:r w:rsidRPr="00703A2E">
        <w:rPr>
          <w:rStyle w:val="Hyperlink"/>
          <w:color w:val="auto"/>
          <w:u w:val="none"/>
        </w:rPr>
        <w:t xml:space="preserve">There is alternative software available, more details could be found at </w:t>
      </w:r>
      <w:hyperlink r:id="rId7" w:history="1">
        <w:r w:rsidRPr="00703A2E">
          <w:rPr>
            <w:rStyle w:val="Hyperlink"/>
            <w:u w:val="none"/>
          </w:rPr>
          <w:t>https://jupyter.org/install.html</w:t>
        </w:r>
      </w:hyperlink>
      <w:r w:rsidR="00703A2E" w:rsidRPr="00703A2E">
        <w:rPr>
          <w:rStyle w:val="Hyperlink"/>
          <w:color w:val="auto"/>
          <w:u w:val="none"/>
        </w:rPr>
        <w:t>.</w:t>
      </w:r>
      <w:bookmarkStart w:id="0" w:name="_GoBack"/>
      <w:bookmarkEnd w:id="0"/>
    </w:p>
    <w:p w14:paraId="342A6296" w14:textId="77777777" w:rsidR="005E76A9" w:rsidRDefault="005E76A9" w:rsidP="005B450D">
      <w:pPr>
        <w:jc w:val="both"/>
        <w:rPr>
          <w:b/>
          <w:lang w:val="en-US"/>
        </w:rPr>
      </w:pPr>
      <w:r>
        <w:rPr>
          <w:b/>
          <w:lang w:val="en-US"/>
        </w:rPr>
        <w:t>Install PLINK</w:t>
      </w:r>
    </w:p>
    <w:p w14:paraId="5914EF27" w14:textId="1DA27727" w:rsidR="005E76A9" w:rsidRPr="001A34B2" w:rsidRDefault="0012069F" w:rsidP="007037AE">
      <w:pPr>
        <w:rPr>
          <w:lang w:val="en-US"/>
        </w:rPr>
      </w:pPr>
      <w:r>
        <w:rPr>
          <w:lang w:val="en-US"/>
        </w:rPr>
        <w:t xml:space="preserve">PLINK is </w:t>
      </w:r>
      <w:r w:rsidRPr="0012069F">
        <w:rPr>
          <w:rFonts w:ascii="Helvetica" w:eastAsia="Times New Roman" w:hAnsi="Helvetica" w:cs="Times New Roman"/>
          <w:color w:val="000000"/>
          <w:sz w:val="20"/>
          <w:szCs w:val="20"/>
          <w:lang w:eastAsia="zh-CN"/>
        </w:rPr>
        <w:t>a free, open-source whole genome association analysis toolset</w:t>
      </w:r>
      <w:r>
        <w:rPr>
          <w:rFonts w:ascii="Helvetica" w:eastAsia="Times New Roman" w:hAnsi="Helvetica" w:cs="Times New Roman"/>
          <w:color w:val="000000"/>
          <w:sz w:val="20"/>
          <w:szCs w:val="20"/>
          <w:lang w:eastAsia="zh-CN"/>
        </w:rPr>
        <w:t xml:space="preserve"> which is picked to do all analyses for the Diversity Browser. </w:t>
      </w:r>
      <w:r w:rsidR="005E76A9" w:rsidRPr="005E76A9">
        <w:rPr>
          <w:lang w:val="en-US"/>
        </w:rPr>
        <w:t xml:space="preserve">Please follow </w:t>
      </w:r>
      <w:r>
        <w:rPr>
          <w:lang w:val="en-US"/>
        </w:rPr>
        <w:t>the</w:t>
      </w:r>
      <w:r w:rsidR="005E76A9" w:rsidRPr="005E76A9">
        <w:rPr>
          <w:lang w:val="en-US"/>
        </w:rPr>
        <w:t xml:space="preserve"> documentation:</w:t>
      </w:r>
      <w:r w:rsidR="005E76A9">
        <w:rPr>
          <w:lang w:val="en-US"/>
        </w:rPr>
        <w:t xml:space="preserve"> </w:t>
      </w:r>
      <w:hyperlink r:id="rId8" w:history="1">
        <w:r w:rsidR="005E76A9">
          <w:rPr>
            <w:rStyle w:val="Hyperlink"/>
          </w:rPr>
          <w:t>https://www.cog-genomics.org/plink/</w:t>
        </w:r>
      </w:hyperlink>
      <w:r>
        <w:rPr>
          <w:rStyle w:val="Hyperlink"/>
        </w:rPr>
        <w:t xml:space="preserve"> to install the toolset</w:t>
      </w:r>
    </w:p>
    <w:p w14:paraId="1327A322" w14:textId="689A4C61" w:rsidR="005E76A9" w:rsidRDefault="00E34760" w:rsidP="005B450D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Get Diversity Browser</w:t>
      </w:r>
    </w:p>
    <w:p w14:paraId="027125BF" w14:textId="7E65540B" w:rsidR="00E34760" w:rsidRPr="00E4100F" w:rsidRDefault="00E34760" w:rsidP="005B450D">
      <w:pPr>
        <w:jc w:val="both"/>
        <w:rPr>
          <w:rStyle w:val="Hyperlink"/>
          <w:color w:val="auto"/>
          <w:u w:val="none"/>
        </w:rPr>
      </w:pPr>
      <w:r w:rsidRPr="007037AE">
        <w:rPr>
          <w:lang w:val="en-US" w:eastAsia="zh-CN"/>
        </w:rPr>
        <w:t>The mos</w:t>
      </w:r>
      <w:r>
        <w:rPr>
          <w:lang w:val="en-US" w:eastAsia="zh-CN"/>
        </w:rPr>
        <w:t xml:space="preserve">t convenient way to get the tool is to go to the repository </w:t>
      </w:r>
      <w:hyperlink r:id="rId9" w:history="1">
        <w:r>
          <w:rPr>
            <w:rStyle w:val="Hyperlink"/>
          </w:rPr>
          <w:t>https://github.com/cnr-ibba/IMAGE-DiversityBrowser</w:t>
        </w:r>
      </w:hyperlink>
      <w:r w:rsidRPr="00E4100F">
        <w:rPr>
          <w:rStyle w:val="Hyperlink"/>
          <w:color w:val="auto"/>
          <w:u w:val="none"/>
        </w:rPr>
        <w:t>, click the green button, and choose Download Zip option. Unzipped the downloaded file, the tool is there for use.</w:t>
      </w:r>
    </w:p>
    <w:p w14:paraId="10561B97" w14:textId="38B15F92" w:rsidR="00E34760" w:rsidRPr="00E4100F" w:rsidRDefault="00E34760" w:rsidP="005B450D">
      <w:pPr>
        <w:jc w:val="both"/>
        <w:rPr>
          <w:rStyle w:val="Hyperlink"/>
          <w:color w:val="auto"/>
          <w:u w:val="none"/>
        </w:rPr>
      </w:pPr>
      <w:r w:rsidRPr="00E4100F">
        <w:rPr>
          <w:rStyle w:val="Hyperlink"/>
          <w:color w:val="auto"/>
          <w:u w:val="none"/>
        </w:rPr>
        <w:t>Along</w:t>
      </w:r>
      <w:r w:rsidR="007037AE" w:rsidRPr="00E4100F">
        <w:rPr>
          <w:rStyle w:val="Hyperlink"/>
          <w:color w:val="auto"/>
          <w:u w:val="none"/>
        </w:rPr>
        <w:t xml:space="preserve"> </w:t>
      </w:r>
      <w:r w:rsidRPr="00E4100F">
        <w:rPr>
          <w:rStyle w:val="Hyperlink"/>
          <w:color w:val="auto"/>
          <w:u w:val="none"/>
        </w:rPr>
        <w:t xml:space="preserve">with the tool, there are </w:t>
      </w:r>
      <w:r w:rsidR="00E4100F">
        <w:rPr>
          <w:rStyle w:val="Hyperlink"/>
          <w:color w:val="auto"/>
          <w:u w:val="none"/>
        </w:rPr>
        <w:t xml:space="preserve">four </w:t>
      </w:r>
      <w:r w:rsidRPr="00E4100F">
        <w:rPr>
          <w:rStyle w:val="Hyperlink"/>
          <w:color w:val="auto"/>
          <w:u w:val="none"/>
        </w:rPr>
        <w:t>data files:</w:t>
      </w:r>
    </w:p>
    <w:p w14:paraId="6023CD8C" w14:textId="3C9625D5" w:rsidR="00E34760" w:rsidRPr="007037AE" w:rsidRDefault="00E34760" w:rsidP="00E34760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D07CC">
        <w:rPr>
          <w:rFonts w:cs="Segoe UI"/>
          <w:szCs w:val="17"/>
          <w:u w:val="single"/>
          <w:shd w:val="clear" w:color="auto" w:fill="F6F8FA"/>
        </w:rPr>
        <w:t>IMAGE001_23_01_BPW_PIG.vcf</w:t>
      </w:r>
      <w:r w:rsidR="00C85193" w:rsidRPr="00E4100F">
        <w:rPr>
          <w:szCs w:val="17"/>
          <w:u w:val="single"/>
        </w:rPr>
        <w:t>:</w:t>
      </w:r>
      <w:r w:rsidR="00C85193">
        <w:rPr>
          <w:szCs w:val="17"/>
        </w:rPr>
        <w:t xml:space="preserve"> </w:t>
      </w:r>
      <w:r w:rsidR="00C85193">
        <w:t>the pig reference dataset which</w:t>
      </w:r>
      <w:r w:rsidRPr="00BB03B8">
        <w:rPr>
          <w:szCs w:val="17"/>
        </w:rPr>
        <w:t xml:space="preserve"> contains 149 pigs that were genotyped with the IMAGE ‘</w:t>
      </w:r>
      <w:r w:rsidRPr="00BB03B8">
        <w:rPr>
          <w:i/>
          <w:szCs w:val="17"/>
        </w:rPr>
        <w:t>multispecies SNP-chip</w:t>
      </w:r>
      <w:r w:rsidRPr="00BB03B8">
        <w:rPr>
          <w:szCs w:val="17"/>
        </w:rPr>
        <w:t>’. The ‘</w:t>
      </w:r>
      <w:r w:rsidRPr="00BB03B8">
        <w:rPr>
          <w:i/>
          <w:szCs w:val="17"/>
        </w:rPr>
        <w:t>multispecies SNP-chip</w:t>
      </w:r>
      <w:r w:rsidRPr="00BB03B8">
        <w:rPr>
          <w:szCs w:val="17"/>
        </w:rPr>
        <w:t>’ was specifically de</w:t>
      </w:r>
      <w:r>
        <w:t xml:space="preserve">signed to handle multiple species, in other words the chip contains around 10,000 SNPs per species, </w:t>
      </w:r>
      <w:r w:rsidRPr="003124A5">
        <w:t>including</w:t>
      </w:r>
      <w:r>
        <w:t xml:space="preserve"> pigs, cattle, chicken, goat, and sheep.</w:t>
      </w:r>
    </w:p>
    <w:p w14:paraId="617E52E5" w14:textId="10AEAE6A" w:rsidR="00E34760" w:rsidRPr="007037AE" w:rsidRDefault="00E34760" w:rsidP="00E3476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rFonts w:cs="Segoe UI"/>
          <w:szCs w:val="17"/>
          <w:u w:val="single"/>
          <w:shd w:val="clear" w:color="auto" w:fill="F6F8FA"/>
        </w:rPr>
        <w:t>SoI.vcf:</w:t>
      </w:r>
      <w:r w:rsidRPr="00E4100F">
        <w:rPr>
          <w:rFonts w:cs="Segoe UI"/>
          <w:szCs w:val="17"/>
          <w:shd w:val="clear" w:color="auto" w:fill="F6F8FA"/>
        </w:rPr>
        <w:t xml:space="preserve"> the dataset which will be used as the example in the following demonstration</w:t>
      </w:r>
    </w:p>
    <w:p w14:paraId="6173042B" w14:textId="1B215AAE" w:rsidR="00E4100F" w:rsidRPr="00E4100F" w:rsidRDefault="00E4100F" w:rsidP="00E4100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E4100F">
        <w:rPr>
          <w:u w:val="single"/>
          <w:lang w:val="en-US"/>
        </w:rPr>
        <w:t>legend_metadata.txt:</w:t>
      </w:r>
      <w:r w:rsidRPr="00E4100F">
        <w:rPr>
          <w:lang w:val="en-US"/>
        </w:rPr>
        <w:t xml:space="preserve"> </w:t>
      </w:r>
      <w:r w:rsidRPr="00E4100F">
        <w:rPr>
          <w:rFonts w:cs="Segoe UI"/>
          <w:szCs w:val="17"/>
          <w:shd w:val="clear" w:color="auto" w:fill="F6F8FA"/>
        </w:rPr>
        <w:t>the dataset which contains the phenotypic (origin and breed) data for the demonstration</w:t>
      </w:r>
    </w:p>
    <w:p w14:paraId="1865E589" w14:textId="07AC333E" w:rsidR="00C85193" w:rsidRPr="00E4100F" w:rsidRDefault="00C85193" w:rsidP="007037AE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E4100F">
        <w:rPr>
          <w:u w:val="single"/>
        </w:rPr>
        <w:t>pigsDataref.vcf:</w:t>
      </w:r>
      <w:r>
        <w:t xml:space="preserve"> the middle file generated by PLINK from the pig reference dataset</w:t>
      </w:r>
    </w:p>
    <w:p w14:paraId="4CFACAFF" w14:textId="1B9DE922" w:rsidR="00131663" w:rsidRDefault="00131663" w:rsidP="005B450D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How to run Diversity Browser</w:t>
      </w:r>
    </w:p>
    <w:p w14:paraId="14057DF1" w14:textId="4A999B8E" w:rsidR="00131663" w:rsidRDefault="005771F3" w:rsidP="00131663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Start</w:t>
      </w:r>
      <w:r w:rsidR="00131663">
        <w:rPr>
          <w:lang w:val="en-US"/>
        </w:rPr>
        <w:t xml:space="preserve"> the notebook: </w:t>
      </w:r>
      <w:r>
        <w:rPr>
          <w:lang w:val="en-US"/>
        </w:rPr>
        <w:t>open a terminal, enter the folder where the Diversity Browser is and type the command ‘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notebook’. The notebook page will be opened in your web browser and there is no notebook running. Click the New button</w:t>
      </w:r>
      <w:r w:rsidR="00533090">
        <w:rPr>
          <w:lang w:val="en-US"/>
        </w:rPr>
        <w:t xml:space="preserve"> to start a new notebook or double click one existing notebook in the file tab.</w:t>
      </w:r>
    </w:p>
    <w:p w14:paraId="01F16BA2" w14:textId="69A08400" w:rsidR="00533090" w:rsidRDefault="00533090" w:rsidP="005330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working folder should be IMAGE-</w:t>
      </w:r>
      <w:proofErr w:type="spellStart"/>
      <w:r>
        <w:rPr>
          <w:lang w:val="en-US"/>
        </w:rPr>
        <w:t>DiversityBrowser</w:t>
      </w:r>
      <w:proofErr w:type="spellEnd"/>
      <w:r>
        <w:rPr>
          <w:lang w:val="en-US"/>
        </w:rPr>
        <w:t>. To check, please type the following statement</w:t>
      </w:r>
      <w:r>
        <w:rPr>
          <w:lang w:val="en-US"/>
        </w:rPr>
        <w:br/>
        <w:t xml:space="preserve">import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br/>
      </w:r>
      <w:proofErr w:type="spellStart"/>
      <w:r>
        <w:rPr>
          <w:lang w:val="en-US"/>
        </w:rPr>
        <w:t>os.getcwd</w:t>
      </w:r>
      <w:proofErr w:type="spellEnd"/>
      <w:r>
        <w:rPr>
          <w:lang w:val="en-US"/>
        </w:rPr>
        <w:t>(</w:t>
      </w:r>
      <w:r w:rsidR="00985862">
        <w:rPr>
          <w:lang w:val="en-US" w:eastAsia="zh-CN"/>
        </w:rPr>
        <w:t>)</w:t>
      </w:r>
      <w:r w:rsidR="00985862">
        <w:rPr>
          <w:lang w:val="en-US" w:eastAsia="zh-CN"/>
        </w:rPr>
        <w:br/>
        <w:t>then click the run button, which will provide the output like this:</w:t>
      </w:r>
      <w:r w:rsidR="00985862">
        <w:rPr>
          <w:lang w:val="en-US" w:eastAsia="zh-CN"/>
        </w:rPr>
        <w:br/>
      </w:r>
      <w:r w:rsidR="00985862" w:rsidRPr="00985862">
        <w:rPr>
          <w:lang w:val="en-US"/>
        </w:rPr>
        <w:t>C:/Users/schok</w:t>
      </w:r>
      <w:r w:rsidR="00985862">
        <w:rPr>
          <w:lang w:val="en-US"/>
        </w:rPr>
        <w:t>ker</w:t>
      </w:r>
      <w:r w:rsidR="00985862" w:rsidRPr="00985862">
        <w:rPr>
          <w:lang w:val="en-US"/>
        </w:rPr>
        <w:t>/</w:t>
      </w:r>
      <w:r w:rsidR="00985862">
        <w:rPr>
          <w:lang w:val="en-US"/>
        </w:rPr>
        <w:t>IMAGE-DiversityBrowser</w:t>
      </w:r>
      <w:r w:rsidR="00985862" w:rsidRPr="00985862">
        <w:rPr>
          <w:lang w:val="en-US"/>
        </w:rPr>
        <w:t>/</w:t>
      </w:r>
      <w:r w:rsidR="00985862">
        <w:rPr>
          <w:lang w:val="en-US"/>
        </w:rPr>
        <w:br/>
        <w:t>If not, please use command</w:t>
      </w:r>
      <w:r w:rsidR="00985862">
        <w:rPr>
          <w:lang w:val="en-US"/>
        </w:rPr>
        <w:br/>
      </w:r>
      <w:proofErr w:type="spellStart"/>
      <w:r w:rsidR="00985862">
        <w:rPr>
          <w:lang w:val="en-US"/>
        </w:rPr>
        <w:t>os.chdir</w:t>
      </w:r>
      <w:proofErr w:type="spellEnd"/>
      <w:r w:rsidR="00985862">
        <w:rPr>
          <w:lang w:val="en-US"/>
        </w:rPr>
        <w:t>(“</w:t>
      </w:r>
      <w:r w:rsidR="00985862" w:rsidRPr="00985862">
        <w:rPr>
          <w:lang w:val="en-US"/>
        </w:rPr>
        <w:t>C:/Users/</w:t>
      </w:r>
      <w:proofErr w:type="spellStart"/>
      <w:r w:rsidR="00985862" w:rsidRPr="00985862">
        <w:rPr>
          <w:lang w:val="en-US"/>
        </w:rPr>
        <w:t>schok</w:t>
      </w:r>
      <w:r w:rsidR="00985862">
        <w:rPr>
          <w:lang w:val="en-US"/>
        </w:rPr>
        <w:t>ker</w:t>
      </w:r>
      <w:proofErr w:type="spellEnd"/>
      <w:r w:rsidR="00985862" w:rsidRPr="00985862">
        <w:rPr>
          <w:lang w:val="en-US"/>
        </w:rPr>
        <w:t>/</w:t>
      </w:r>
      <w:r w:rsidR="00985862">
        <w:rPr>
          <w:lang w:val="en-US"/>
        </w:rPr>
        <w:t>IMAGE-</w:t>
      </w:r>
      <w:proofErr w:type="spellStart"/>
      <w:r w:rsidR="00985862">
        <w:rPr>
          <w:lang w:val="en-US"/>
        </w:rPr>
        <w:t>DiversityBrowser</w:t>
      </w:r>
      <w:proofErr w:type="spellEnd"/>
      <w:r w:rsidR="00985862" w:rsidRPr="00985862">
        <w:rPr>
          <w:lang w:val="en-US"/>
        </w:rPr>
        <w:t>/</w:t>
      </w:r>
      <w:r w:rsidR="00985862">
        <w:rPr>
          <w:lang w:val="en-US"/>
        </w:rPr>
        <w:t>”)</w:t>
      </w:r>
      <w:r w:rsidR="00985862">
        <w:rPr>
          <w:lang w:val="en-US"/>
        </w:rPr>
        <w:br/>
        <w:t>to the repository folder</w:t>
      </w:r>
      <w:r w:rsidR="00E4100F">
        <w:rPr>
          <w:lang w:val="en-US"/>
        </w:rPr>
        <w:t>.</w:t>
      </w:r>
    </w:p>
    <w:p w14:paraId="6EC8D7D5" w14:textId="7490317B" w:rsidR="00985862" w:rsidRPr="007037AE" w:rsidRDefault="00985862" w:rsidP="005330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Save your samples data typed by the </w:t>
      </w:r>
      <w:r w:rsidRPr="005E76A9">
        <w:t>‘</w:t>
      </w:r>
      <w:r w:rsidRPr="005E76A9">
        <w:rPr>
          <w:i/>
        </w:rPr>
        <w:t>multispecies</w:t>
      </w:r>
      <w:r>
        <w:rPr>
          <w:i/>
        </w:rPr>
        <w:t xml:space="preserve"> </w:t>
      </w:r>
      <w:r w:rsidRPr="005E76A9">
        <w:rPr>
          <w:i/>
        </w:rPr>
        <w:t>SNP-chip</w:t>
      </w:r>
      <w:r w:rsidRPr="005E76A9">
        <w:t>’</w:t>
      </w:r>
      <w:r>
        <w:t xml:space="preserve"> in the same folder. Below we will use the example dataset soI.vcf to do the demonstration</w:t>
      </w:r>
      <w:r w:rsidR="00D24263">
        <w:t>.</w:t>
      </w:r>
    </w:p>
    <w:p w14:paraId="5AC73C8F" w14:textId="3196AA27" w:rsidR="00D24263" w:rsidRPr="007037AE" w:rsidRDefault="00D24263" w:rsidP="00533090">
      <w:pPr>
        <w:pStyle w:val="ListParagraph"/>
        <w:numPr>
          <w:ilvl w:val="0"/>
          <w:numId w:val="2"/>
        </w:numPr>
        <w:rPr>
          <w:lang w:val="en-US"/>
        </w:rPr>
      </w:pPr>
      <w:r>
        <w:t>Create the reference dataset (after this step pigsDataref.vcf will be generated in the current folder)</w:t>
      </w:r>
    </w:p>
    <w:p w14:paraId="3C35169E" w14:textId="77777777" w:rsidR="00D24263" w:rsidRDefault="00D24263">
      <w:r>
        <w:lastRenderedPageBreak/>
        <w:br w:type="page"/>
      </w:r>
    </w:p>
    <w:p w14:paraId="033C6834" w14:textId="645CC15B" w:rsidR="00916582" w:rsidRDefault="00985862" w:rsidP="00985862">
      <w:pPr>
        <w:pStyle w:val="ListParagraph"/>
        <w:rPr>
          <w:i/>
        </w:rPr>
      </w:pPr>
      <w:r>
        <w:br/>
      </w:r>
      <w:r w:rsidR="00CD07CC" w:rsidRPr="00CD07CC">
        <w:rPr>
          <w:i/>
        </w:rPr>
        <w:t>!plink --</w:t>
      </w:r>
      <w:proofErr w:type="spellStart"/>
      <w:r w:rsidR="00CD07CC" w:rsidRPr="00CD07CC">
        <w:rPr>
          <w:i/>
        </w:rPr>
        <w:t>vcf</w:t>
      </w:r>
      <w:proofErr w:type="spellEnd"/>
      <w:r w:rsidR="00CD07CC" w:rsidRPr="00CD07CC">
        <w:rPr>
          <w:i/>
        </w:rPr>
        <w:t xml:space="preserve"> IMAGE001_23_01_BPW_PIG.vcf --double-id --allow-extra-</w:t>
      </w:r>
      <w:proofErr w:type="spellStart"/>
      <w:r w:rsidR="00CD07CC" w:rsidRPr="00CD07CC">
        <w:rPr>
          <w:i/>
        </w:rPr>
        <w:t>chr</w:t>
      </w:r>
      <w:proofErr w:type="spellEnd"/>
      <w:r w:rsidR="00CD07CC" w:rsidRPr="00CD07CC">
        <w:rPr>
          <w:i/>
        </w:rPr>
        <w:t xml:space="preserve"> 0 --recode --make-bed --out </w:t>
      </w:r>
      <w:proofErr w:type="spellStart"/>
      <w:r w:rsidR="00CD07CC" w:rsidRPr="00CD07CC">
        <w:rPr>
          <w:i/>
        </w:rPr>
        <w:t>pigsdataRef</w:t>
      </w:r>
      <w:proofErr w:type="spellEnd"/>
      <w:r>
        <w:rPr>
          <w:i/>
        </w:rPr>
        <w:br/>
        <w:t>The used options are:</w:t>
      </w:r>
    </w:p>
    <w:p w14:paraId="6AE0DF70" w14:textId="099D20A9" w:rsidR="00985862" w:rsidRDefault="00360A26" w:rsidP="00985862">
      <w:pPr>
        <w:pStyle w:val="ListParagraph"/>
        <w:numPr>
          <w:ilvl w:val="0"/>
          <w:numId w:val="3"/>
        </w:numPr>
        <w:rPr>
          <w:i/>
        </w:rPr>
      </w:pPr>
      <w:r>
        <w:rPr>
          <w:i/>
        </w:rPr>
        <w:t>--</w:t>
      </w:r>
      <w:r w:rsidR="00985862">
        <w:rPr>
          <w:i/>
        </w:rPr>
        <w:t>double</w:t>
      </w:r>
      <w:r>
        <w:rPr>
          <w:i/>
        </w:rPr>
        <w:t>-id</w:t>
      </w:r>
      <w:r w:rsidR="00D24263">
        <w:rPr>
          <w:i/>
        </w:rPr>
        <w:t xml:space="preserve"> </w:t>
      </w:r>
    </w:p>
    <w:p w14:paraId="48A51145" w14:textId="442F4B44" w:rsidR="006F1B86" w:rsidRDefault="00360A26" w:rsidP="00985862">
      <w:pPr>
        <w:pStyle w:val="ListParagraph"/>
        <w:numPr>
          <w:ilvl w:val="0"/>
          <w:numId w:val="3"/>
        </w:numPr>
        <w:rPr>
          <w:i/>
        </w:rPr>
      </w:pPr>
      <w:r>
        <w:rPr>
          <w:i/>
        </w:rPr>
        <w:t>--</w:t>
      </w:r>
      <w:r w:rsidR="006F1B86">
        <w:rPr>
          <w:i/>
        </w:rPr>
        <w:t>allow-extra-</w:t>
      </w:r>
      <w:proofErr w:type="spellStart"/>
      <w:r w:rsidR="006F1B86">
        <w:rPr>
          <w:i/>
        </w:rPr>
        <w:t>chr</w:t>
      </w:r>
      <w:proofErr w:type="spellEnd"/>
    </w:p>
    <w:p w14:paraId="433C4404" w14:textId="70F5F9A0" w:rsidR="006F1B86" w:rsidRDefault="00360A26" w:rsidP="00985862">
      <w:pPr>
        <w:pStyle w:val="ListParagraph"/>
        <w:numPr>
          <w:ilvl w:val="0"/>
          <w:numId w:val="3"/>
        </w:numPr>
        <w:rPr>
          <w:i/>
        </w:rPr>
      </w:pPr>
      <w:r>
        <w:rPr>
          <w:i/>
        </w:rPr>
        <w:t>--recode</w:t>
      </w:r>
    </w:p>
    <w:p w14:paraId="0C532E7E" w14:textId="638CA216" w:rsidR="00360A26" w:rsidRDefault="00360A26" w:rsidP="00985862">
      <w:pPr>
        <w:pStyle w:val="ListParagraph"/>
        <w:numPr>
          <w:ilvl w:val="0"/>
          <w:numId w:val="3"/>
        </w:numPr>
        <w:rPr>
          <w:i/>
        </w:rPr>
      </w:pPr>
      <w:r>
        <w:rPr>
          <w:i/>
        </w:rPr>
        <w:t>--make-bed</w:t>
      </w:r>
    </w:p>
    <w:p w14:paraId="2533133D" w14:textId="78AEE9F6" w:rsidR="00360A26" w:rsidRDefault="00360A26" w:rsidP="00985862">
      <w:pPr>
        <w:pStyle w:val="ListParagraph"/>
        <w:numPr>
          <w:ilvl w:val="0"/>
          <w:numId w:val="3"/>
        </w:numPr>
        <w:rPr>
          <w:i/>
        </w:rPr>
      </w:pPr>
      <w:r>
        <w:rPr>
          <w:i/>
        </w:rPr>
        <w:t>--out</w:t>
      </w:r>
    </w:p>
    <w:p w14:paraId="5658B408" w14:textId="4DF4D615" w:rsidR="006F1B86" w:rsidRPr="007037AE" w:rsidRDefault="006F1B86" w:rsidP="007037AE">
      <w:pPr>
        <w:ind w:left="720"/>
        <w:rPr>
          <w:i/>
        </w:rPr>
      </w:pPr>
      <w:r>
        <w:rPr>
          <w:i/>
        </w:rPr>
        <w:t>More details for the option usages please check the PLINK documentation</w:t>
      </w:r>
      <w:r w:rsidR="00E4100F">
        <w:rPr>
          <w:i/>
        </w:rPr>
        <w:t>.</w:t>
      </w:r>
    </w:p>
    <w:p w14:paraId="1D16FBC9" w14:textId="04C398EB" w:rsidR="00916582" w:rsidRDefault="00916582" w:rsidP="005B450D">
      <w:pPr>
        <w:jc w:val="both"/>
      </w:pPr>
      <w:r>
        <w:t xml:space="preserve">Below is </w:t>
      </w:r>
      <w:r w:rsidR="006F1B86">
        <w:t>the messages generated by the PLINK</w:t>
      </w:r>
      <w:r>
        <w:t xml:space="preserve">.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4F5BD58" wp14:editId="326DA852">
                <wp:simplePos x="0" y="0"/>
                <wp:positionH relativeFrom="column">
                  <wp:posOffset>-1298</wp:posOffset>
                </wp:positionH>
                <wp:positionV relativeFrom="paragraph">
                  <wp:posOffset>292901</wp:posOffset>
                </wp:positionV>
                <wp:extent cx="5760720" cy="4075512"/>
                <wp:effectExtent l="0" t="0" r="0" b="127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075512"/>
                          <a:chOff x="0" y="0"/>
                          <a:chExt cx="5760720" cy="4075512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0" t="11983"/>
                          <a:stretch/>
                        </pic:blipFill>
                        <pic:spPr bwMode="auto">
                          <a:xfrm>
                            <a:off x="23854" y="2790907"/>
                            <a:ext cx="5720715" cy="1284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94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F83EAD" id="Group 5" o:spid="_x0000_s1026" style="position:absolute;margin-left:-.1pt;margin-top:23.05pt;width:453.6pt;height:320.9pt;z-index:251656192" coordsize="57607,40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238;top:27909;width:57207;height:12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">
                  <v:imagedata r:id="rId14" o:title="" croptop="7853f" cropleft="452f"/>
                </v:shape>
                <v:shape id="Picture 3" o:spid="_x0000_s1028" type="#_x0000_t75" style="position:absolute;width:57607;height:27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">
                  <v:imagedata r:id="rId15" o:title=""/>
                </v:shape>
                <w10:wrap type="square"/>
              </v:group>
            </w:pict>
          </mc:Fallback>
        </mc:AlternateContent>
      </w:r>
    </w:p>
    <w:p w14:paraId="15C5FFA0" w14:textId="77777777" w:rsidR="00916582" w:rsidRDefault="00916582" w:rsidP="005B450D">
      <w:pPr>
        <w:jc w:val="both"/>
      </w:pPr>
    </w:p>
    <w:p w14:paraId="67EC5A0A" w14:textId="484D2FE4" w:rsidR="00916582" w:rsidRPr="00916582" w:rsidRDefault="00916582" w:rsidP="007037AE">
      <w:pPr>
        <w:pStyle w:val="ListParagraph"/>
        <w:numPr>
          <w:ilvl w:val="0"/>
          <w:numId w:val="2"/>
        </w:numPr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DF12FA" wp14:editId="0FE7DBB6">
                <wp:simplePos x="0" y="0"/>
                <wp:positionH relativeFrom="column">
                  <wp:posOffset>-1905</wp:posOffset>
                </wp:positionH>
                <wp:positionV relativeFrom="paragraph">
                  <wp:posOffset>541655</wp:posOffset>
                </wp:positionV>
                <wp:extent cx="5605145" cy="3503930"/>
                <wp:effectExtent l="0" t="0" r="0" b="127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5145" cy="3503930"/>
                          <a:chOff x="0" y="0"/>
                          <a:chExt cx="5605145" cy="350393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92" b="57785"/>
                          <a:stretch/>
                        </pic:blipFill>
                        <pic:spPr bwMode="auto">
                          <a:xfrm>
                            <a:off x="0" y="0"/>
                            <a:ext cx="5605145" cy="105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37" t="-3" r="2136" b="9"/>
                          <a:stretch/>
                        </pic:blipFill>
                        <pic:spPr bwMode="auto">
                          <a:xfrm>
                            <a:off x="414440" y="1041555"/>
                            <a:ext cx="5151391" cy="2462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31DEED" id="Group 8" o:spid="_x0000_s1026" style="position:absolute;margin-left:-.15pt;margin-top:42.65pt;width:441.35pt;height:275.9pt;z-index:251659264" coordsize="56051,35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">
                <v:shape id="Picture 6" o:spid="_x0000_s1027" type="#_x0000_t75" style="position:absolute;width:56051;height:10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">
                  <v:imagedata r:id="rId18" o:title="" cropbottom="37870f" cropright="1764f"/>
                </v:shape>
                <v:shape id="Picture 7" o:spid="_x0000_s1028" type="#_x0000_t75" style="position:absolute;left:4144;top:10415;width:51514;height:24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">
                  <v:imagedata r:id="rId19" o:title="" croptop="-2f" cropbottom="6f" cropleft="5529f" cropright="1400f"/>
                </v:shape>
                <w10:wrap type="square"/>
              </v:group>
            </w:pict>
          </mc:Fallback>
        </mc:AlternateContent>
      </w:r>
      <w:r w:rsidR="00D24263">
        <w:t>Similar to step 4, it is time</w:t>
      </w:r>
      <w:r>
        <w:t xml:space="preserve"> to generate a file for the samples/dataset of interest. This is done b</w:t>
      </w:r>
      <w:r w:rsidR="00D24263">
        <w:t>y</w:t>
      </w:r>
      <w:r>
        <w:t xml:space="preserve"> the next line of code, see below the code and output generated by the Notebook.</w:t>
      </w:r>
    </w:p>
    <w:p w14:paraId="71472552" w14:textId="77777777" w:rsidR="00916582" w:rsidRDefault="00916582" w:rsidP="005B450D">
      <w:pPr>
        <w:jc w:val="both"/>
        <w:rPr>
          <w:noProof/>
        </w:rPr>
      </w:pPr>
      <w:r>
        <w:rPr>
          <w:noProof/>
        </w:rPr>
        <w:t xml:space="preserve"> </w:t>
      </w:r>
    </w:p>
    <w:p w14:paraId="516FA603" w14:textId="54332168" w:rsidR="00916582" w:rsidRDefault="00916582" w:rsidP="007037AE">
      <w:pPr>
        <w:pStyle w:val="ListParagraph"/>
        <w:numPr>
          <w:ilvl w:val="0"/>
          <w:numId w:val="2"/>
        </w:numPr>
        <w:jc w:val="both"/>
      </w:pPr>
      <w:r>
        <w:t xml:space="preserve">When both reference and sample of interest files are generated, the merging needs to happen. This is done by the following code within PLINK: </w:t>
      </w:r>
    </w:p>
    <w:p w14:paraId="4340983B" w14:textId="77777777" w:rsidR="00916582" w:rsidRPr="00916582" w:rsidRDefault="00916582" w:rsidP="005B450D">
      <w:pPr>
        <w:jc w:val="both"/>
        <w:rPr>
          <w:i/>
        </w:rPr>
      </w:pPr>
      <w:r w:rsidRPr="00916582">
        <w:rPr>
          <w:i/>
        </w:rPr>
        <w:t>!plink --merge-list merge-list_bedbimfam.txt --double-id --allow-extra-</w:t>
      </w:r>
      <w:proofErr w:type="spellStart"/>
      <w:r w:rsidRPr="00916582">
        <w:rPr>
          <w:i/>
        </w:rPr>
        <w:t>chr</w:t>
      </w:r>
      <w:proofErr w:type="spellEnd"/>
      <w:r w:rsidRPr="00916582">
        <w:rPr>
          <w:i/>
        </w:rPr>
        <w:t xml:space="preserve"> 0 --recode </w:t>
      </w:r>
      <w:proofErr w:type="spellStart"/>
      <w:r w:rsidRPr="00916582">
        <w:rPr>
          <w:i/>
        </w:rPr>
        <w:t>vcf-iid</w:t>
      </w:r>
      <w:proofErr w:type="spellEnd"/>
      <w:r w:rsidRPr="00916582">
        <w:rPr>
          <w:i/>
        </w:rPr>
        <w:t xml:space="preserve"> --out </w:t>
      </w:r>
      <w:proofErr w:type="spellStart"/>
      <w:r w:rsidRPr="00916582">
        <w:rPr>
          <w:i/>
        </w:rPr>
        <w:t>merged_data</w:t>
      </w:r>
      <w:proofErr w:type="spellEnd"/>
    </w:p>
    <w:p w14:paraId="201CF2CA" w14:textId="48957BFB" w:rsidR="00916582" w:rsidRPr="00916582" w:rsidRDefault="00916582" w:rsidP="005B450D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CE49541" wp14:editId="783ECB08">
                <wp:simplePos x="0" y="0"/>
                <wp:positionH relativeFrom="column">
                  <wp:posOffset>-5080</wp:posOffset>
                </wp:positionH>
                <wp:positionV relativeFrom="paragraph">
                  <wp:posOffset>357505</wp:posOffset>
                </wp:positionV>
                <wp:extent cx="6164580" cy="3238500"/>
                <wp:effectExtent l="0" t="0" r="7620" b="0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4580" cy="3238500"/>
                          <a:chOff x="0" y="0"/>
                          <a:chExt cx="5798820" cy="304609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111"/>
                          <a:stretch/>
                        </pic:blipFill>
                        <pic:spPr bwMode="auto">
                          <a:xfrm>
                            <a:off x="38100" y="0"/>
                            <a:ext cx="5760720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95350"/>
                            <a:ext cx="5760720" cy="2150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511D9A" id="Group 11" o:spid="_x0000_s1026" style="position:absolute;margin-left:-.4pt;margin-top:28.15pt;width:485.4pt;height:255pt;z-index:251662336;mso-width-relative:margin;mso-height-relative:margin" coordsize="57988,30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">
                <v:shape id="Picture 9" o:spid="_x0000_s1027" type="#_x0000_t75" style="position:absolute;left:381;width:57607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">
                  <v:imagedata r:id="rId22" o:title="" cropbottom="35462f"/>
                </v:shape>
                <v:shape id="Picture 10" o:spid="_x0000_s1028" type="#_x0000_t75" style="position:absolute;top:8953;width:57607;height:2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">
                  <v:imagedata r:id="rId23" o:title=""/>
                </v:shape>
                <w10:wrap type="square"/>
              </v:group>
            </w:pict>
          </mc:Fallback>
        </mc:AlternateContent>
      </w:r>
      <w:r>
        <w:t xml:space="preserve">This will generate the following </w:t>
      </w:r>
      <w:r w:rsidR="00817475">
        <w:t xml:space="preserve">screen </w:t>
      </w:r>
      <w:r>
        <w:t xml:space="preserve">output as well as the file </w:t>
      </w:r>
      <w:r>
        <w:rPr>
          <w:i/>
          <w:noProof/>
        </w:rPr>
        <w:t>merged_data.vcf</w:t>
      </w:r>
      <w:r>
        <w:rPr>
          <w:noProof/>
        </w:rPr>
        <w:t xml:space="preserve">. </w:t>
      </w:r>
      <w:r w:rsidR="00817475">
        <w:rPr>
          <w:noProof/>
        </w:rPr>
        <w:t xml:space="preserve">What does the merge-list option do? </w:t>
      </w:r>
      <w:r>
        <w:rPr>
          <w:noProof/>
        </w:rPr>
        <w:t>The latter file will serve as input for the Principal Component Analysis (PCA).</w:t>
      </w:r>
    </w:p>
    <w:p w14:paraId="119B03AE" w14:textId="77777777" w:rsidR="00916582" w:rsidRDefault="00916582" w:rsidP="005B450D">
      <w:pPr>
        <w:jc w:val="both"/>
        <w:rPr>
          <w:noProof/>
        </w:rPr>
      </w:pPr>
    </w:p>
    <w:p w14:paraId="02E8EAF4" w14:textId="77777777" w:rsidR="00916582" w:rsidRPr="00817475" w:rsidRDefault="00E3794C" w:rsidP="007037AE">
      <w:pPr>
        <w:pStyle w:val="ListParagraph"/>
        <w:numPr>
          <w:ilvl w:val="0"/>
          <w:numId w:val="2"/>
        </w:numPr>
        <w:jc w:val="both"/>
        <w:rPr>
          <w:i/>
        </w:rPr>
      </w:pPr>
      <w:r>
        <w:rPr>
          <w:noProof/>
        </w:rPr>
        <w:t xml:space="preserve">Within PLINK it is possible to employ a </w:t>
      </w:r>
      <w:r w:rsidR="00916582">
        <w:rPr>
          <w:noProof/>
        </w:rPr>
        <w:t>PCA</w:t>
      </w:r>
      <w:r>
        <w:rPr>
          <w:noProof/>
        </w:rPr>
        <w:t xml:space="preserve"> (code below), here we have set the number of principal components to 25, and generate a new output file named </w:t>
      </w:r>
      <w:proofErr w:type="spellStart"/>
      <w:r w:rsidRPr="00817475">
        <w:rPr>
          <w:i/>
          <w:lang w:val="en-US"/>
        </w:rPr>
        <w:t>PCA_pigsdataRef</w:t>
      </w:r>
      <w:proofErr w:type="spellEnd"/>
      <w:r w:rsidR="00916582">
        <w:rPr>
          <w:noProof/>
        </w:rPr>
        <w:t>.</w:t>
      </w:r>
    </w:p>
    <w:p w14:paraId="3C8A43B8" w14:textId="77777777" w:rsidR="00916582" w:rsidRPr="00E3794C" w:rsidRDefault="00E3794C" w:rsidP="005B450D">
      <w:pPr>
        <w:ind w:firstLine="720"/>
        <w:jc w:val="both"/>
        <w:rPr>
          <w:i/>
          <w:lang w:val="en-US"/>
        </w:rPr>
      </w:pPr>
      <w:r w:rsidRPr="00E3794C">
        <w:rPr>
          <w:i/>
          <w:lang w:val="en-US"/>
        </w:rPr>
        <w:t>!plink --</w:t>
      </w:r>
      <w:proofErr w:type="spellStart"/>
      <w:r w:rsidRPr="00E3794C">
        <w:rPr>
          <w:i/>
          <w:lang w:val="en-US"/>
        </w:rPr>
        <w:t>vcf</w:t>
      </w:r>
      <w:proofErr w:type="spellEnd"/>
      <w:r w:rsidRPr="00E3794C">
        <w:rPr>
          <w:i/>
          <w:lang w:val="en-US"/>
        </w:rPr>
        <w:t xml:space="preserve"> merged_data.vcf --double-id --allow-extra-</w:t>
      </w:r>
      <w:proofErr w:type="spellStart"/>
      <w:r w:rsidRPr="00E3794C">
        <w:rPr>
          <w:i/>
          <w:lang w:val="en-US"/>
        </w:rPr>
        <w:t>chr</w:t>
      </w:r>
      <w:proofErr w:type="spellEnd"/>
      <w:r w:rsidRPr="00E3794C">
        <w:rPr>
          <w:i/>
          <w:lang w:val="en-US"/>
        </w:rPr>
        <w:t xml:space="preserve"> 0 --</w:t>
      </w:r>
      <w:proofErr w:type="spellStart"/>
      <w:r w:rsidRPr="00E3794C">
        <w:rPr>
          <w:i/>
          <w:lang w:val="en-US"/>
        </w:rPr>
        <w:t>pca</w:t>
      </w:r>
      <w:proofErr w:type="spellEnd"/>
      <w:r w:rsidRPr="00E3794C">
        <w:rPr>
          <w:i/>
          <w:lang w:val="en-US"/>
        </w:rPr>
        <w:t xml:space="preserve"> 25 --out </w:t>
      </w:r>
      <w:proofErr w:type="spellStart"/>
      <w:r w:rsidRPr="00E3794C">
        <w:rPr>
          <w:i/>
          <w:lang w:val="en-US"/>
        </w:rPr>
        <w:t>PCA_pigsdataRef</w:t>
      </w:r>
      <w:proofErr w:type="spellEnd"/>
    </w:p>
    <w:p w14:paraId="1F54C2B7" w14:textId="5323CC97" w:rsidR="00916582" w:rsidRDefault="00E3794C" w:rsidP="005B450D">
      <w:pPr>
        <w:jc w:val="both"/>
        <w:rPr>
          <w:lang w:val="en-US"/>
        </w:rPr>
      </w:pPr>
      <w:r>
        <w:rPr>
          <w:lang w:val="en-US"/>
        </w:rPr>
        <w:t xml:space="preserve">The output file </w:t>
      </w:r>
      <w:r w:rsidR="00242E06">
        <w:rPr>
          <w:lang w:val="en-US"/>
        </w:rPr>
        <w:t>[</w:t>
      </w:r>
      <w:proofErr w:type="spellStart"/>
      <w:r w:rsidR="00242E06" w:rsidRPr="00E3794C">
        <w:rPr>
          <w:i/>
          <w:lang w:val="en-US"/>
        </w:rPr>
        <w:t>PCA_pigsdataRef</w:t>
      </w:r>
      <w:proofErr w:type="spellEnd"/>
      <w:r w:rsidR="00242E06">
        <w:rPr>
          <w:lang w:val="en-US"/>
        </w:rPr>
        <w:t xml:space="preserve">] </w:t>
      </w:r>
      <w:r>
        <w:rPr>
          <w:lang w:val="en-US"/>
        </w:rPr>
        <w:t>contains the eigenvectors needed to create the ‘easy-to-interpret’ scatterplot figure.</w:t>
      </w:r>
    </w:p>
    <w:p w14:paraId="11BE9AEF" w14:textId="09ED4008" w:rsidR="00E3794C" w:rsidRDefault="00E3794C" w:rsidP="005B450D">
      <w:pPr>
        <w:jc w:val="both"/>
        <w:rPr>
          <w:lang w:val="en-US"/>
        </w:rPr>
      </w:pPr>
      <w:r>
        <w:rPr>
          <w:lang w:val="en-US"/>
        </w:rPr>
        <w:t>We read the comma-separated file</w:t>
      </w:r>
      <w:r w:rsidR="00023232">
        <w:rPr>
          <w:lang w:val="en-US"/>
        </w:rPr>
        <w:t xml:space="preserve"> by using pandas - </w:t>
      </w:r>
      <w:r w:rsidR="00023232" w:rsidRPr="00023232">
        <w:rPr>
          <w:lang w:val="en-US"/>
        </w:rPr>
        <w:t>Python Data Analysis Library</w:t>
      </w:r>
      <w:r w:rsidR="00023232">
        <w:rPr>
          <w:lang w:val="en-US"/>
        </w:rPr>
        <w:t xml:space="preserve"> (</w:t>
      </w:r>
      <w:r w:rsidR="002655BC">
        <w:rPr>
          <w:lang w:val="en-US"/>
        </w:rPr>
        <w:t xml:space="preserve">for convenience pandas is </w:t>
      </w:r>
      <w:r w:rsidR="00023232">
        <w:rPr>
          <w:lang w:val="en-US"/>
        </w:rPr>
        <w:t>abbreviated to ‘</w:t>
      </w:r>
      <w:proofErr w:type="spellStart"/>
      <w:r w:rsidR="00023232">
        <w:rPr>
          <w:lang w:val="en-US"/>
        </w:rPr>
        <w:t>pd</w:t>
      </w:r>
      <w:proofErr w:type="spellEnd"/>
      <w:r w:rsidR="00023232">
        <w:rPr>
          <w:lang w:val="en-US"/>
        </w:rPr>
        <w:t xml:space="preserve">’). </w:t>
      </w:r>
      <w:r w:rsidR="002655BC">
        <w:rPr>
          <w:lang w:val="en-US"/>
        </w:rPr>
        <w:t>From this new data frame called [data]</w:t>
      </w:r>
      <w:r>
        <w:rPr>
          <w:lang w:val="en-US"/>
        </w:rPr>
        <w:t xml:space="preserve">, </w:t>
      </w:r>
      <w:r w:rsidR="00023232">
        <w:rPr>
          <w:lang w:val="en-US"/>
        </w:rPr>
        <w:t xml:space="preserve">we </w:t>
      </w:r>
      <w:r>
        <w:rPr>
          <w:lang w:val="en-US"/>
        </w:rPr>
        <w:t xml:space="preserve">transform </w:t>
      </w:r>
      <w:r w:rsidR="00023232">
        <w:rPr>
          <w:lang w:val="en-US"/>
        </w:rPr>
        <w:t xml:space="preserve">the identifier [IID] </w:t>
      </w:r>
      <w:r>
        <w:rPr>
          <w:lang w:val="en-US"/>
        </w:rPr>
        <w:t>column</w:t>
      </w:r>
      <w:r w:rsidR="00242E06">
        <w:rPr>
          <w:lang w:val="en-US"/>
        </w:rPr>
        <w:t>, by removing the “.CEL” text,</w:t>
      </w:r>
      <w:r>
        <w:rPr>
          <w:lang w:val="en-US"/>
        </w:rPr>
        <w:t xml:space="preserve"> to generate an identical format </w:t>
      </w:r>
      <w:r w:rsidR="00242E06">
        <w:rPr>
          <w:lang w:val="en-US"/>
        </w:rPr>
        <w:t xml:space="preserve">to </w:t>
      </w:r>
      <w:r>
        <w:rPr>
          <w:lang w:val="en-US"/>
        </w:rPr>
        <w:t>the PCA-output file, as the phenotype-file</w:t>
      </w:r>
      <w:r w:rsidR="00023232">
        <w:rPr>
          <w:lang w:val="en-US"/>
        </w:rPr>
        <w:t xml:space="preserve"> [</w:t>
      </w:r>
      <w:r w:rsidR="00023232" w:rsidRPr="00023232">
        <w:rPr>
          <w:lang w:val="en-US"/>
        </w:rPr>
        <w:t>legend_metadata.txt</w:t>
      </w:r>
      <w:r w:rsidR="00023232">
        <w:rPr>
          <w:lang w:val="en-US"/>
        </w:rPr>
        <w:t>]</w:t>
      </w:r>
      <w:r>
        <w:rPr>
          <w:lang w:val="en-US"/>
        </w:rPr>
        <w:t xml:space="preserve">. The </w:t>
      </w:r>
      <w:r w:rsidR="002655BC">
        <w:rPr>
          <w:lang w:val="en-US"/>
        </w:rPr>
        <w:t>file [</w:t>
      </w:r>
      <w:r w:rsidR="002655BC" w:rsidRPr="00023232">
        <w:rPr>
          <w:lang w:val="en-US"/>
        </w:rPr>
        <w:t>legend_metadata.txt</w:t>
      </w:r>
      <w:r w:rsidR="002655BC">
        <w:rPr>
          <w:lang w:val="en-US"/>
        </w:rPr>
        <w:t xml:space="preserve">] </w:t>
      </w:r>
      <w:r>
        <w:rPr>
          <w:lang w:val="en-US"/>
        </w:rPr>
        <w:t xml:space="preserve">contains the metadata of each sample, here the samples are individual pigs and the metadata contain origin and breed name. This transformation of </w:t>
      </w:r>
      <w:r w:rsidR="00270842">
        <w:rPr>
          <w:lang w:val="en-US"/>
        </w:rPr>
        <w:t xml:space="preserve">the identifiers, i.e. </w:t>
      </w:r>
      <w:r>
        <w:rPr>
          <w:lang w:val="en-US"/>
        </w:rPr>
        <w:t>column names</w:t>
      </w:r>
      <w:r w:rsidR="00270842">
        <w:rPr>
          <w:lang w:val="en-US"/>
        </w:rPr>
        <w:t>,</w:t>
      </w:r>
      <w:r>
        <w:rPr>
          <w:lang w:val="en-US"/>
        </w:rPr>
        <w:t xml:space="preserve"> is necessary, </w:t>
      </w:r>
      <w:r w:rsidR="00270842">
        <w:rPr>
          <w:lang w:val="en-US"/>
        </w:rPr>
        <w:t xml:space="preserve">because an exact match is needed for </w:t>
      </w:r>
      <w:r>
        <w:rPr>
          <w:lang w:val="en-US"/>
        </w:rPr>
        <w:t>the merge of the PCA-output file and the phenotype-file</w:t>
      </w:r>
      <w:r w:rsidR="00270842">
        <w:rPr>
          <w:lang w:val="en-US"/>
        </w:rPr>
        <w:t xml:space="preserve"> to rule out loss of data</w:t>
      </w:r>
      <w:r>
        <w:rPr>
          <w:lang w:val="en-US"/>
        </w:rPr>
        <w:t>. Below the screenshot of the Notebook with the actual code.</w:t>
      </w:r>
    </w:p>
    <w:p w14:paraId="584A7BFE" w14:textId="77777777" w:rsidR="00E3794C" w:rsidRDefault="00E3794C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BFFEBBE" wp14:editId="440398FD">
            <wp:extent cx="5362575" cy="3081641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1713"/>
                    <a:stretch/>
                  </pic:blipFill>
                  <pic:spPr bwMode="auto">
                    <a:xfrm>
                      <a:off x="0" y="0"/>
                      <a:ext cx="5368637" cy="308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3AFD1" w14:textId="7EB0A6A4" w:rsidR="00E3794C" w:rsidRDefault="00E3794C" w:rsidP="005B450D">
      <w:pPr>
        <w:jc w:val="both"/>
        <w:rPr>
          <w:lang w:val="en-US"/>
        </w:rPr>
      </w:pPr>
      <w:r>
        <w:rPr>
          <w:lang w:val="en-US"/>
        </w:rPr>
        <w:t xml:space="preserve">Next step is to generate code that will more easily be translated to different features in the scatterplots </w:t>
      </w:r>
      <w:r w:rsidR="00270842">
        <w:rPr>
          <w:lang w:val="en-US"/>
        </w:rPr>
        <w:t xml:space="preserve">which </w:t>
      </w:r>
      <w:r>
        <w:rPr>
          <w:lang w:val="en-US"/>
        </w:rPr>
        <w:t xml:space="preserve">will </w:t>
      </w:r>
      <w:r w:rsidR="00270842">
        <w:rPr>
          <w:lang w:val="en-US"/>
        </w:rPr>
        <w:t xml:space="preserve">be </w:t>
      </w:r>
      <w:r>
        <w:rPr>
          <w:lang w:val="en-US"/>
        </w:rPr>
        <w:t>generate later on</w:t>
      </w:r>
      <w:r w:rsidR="00270842">
        <w:rPr>
          <w:lang w:val="en-US"/>
        </w:rPr>
        <w:t xml:space="preserve"> in the Notebook</w:t>
      </w:r>
      <w:r>
        <w:rPr>
          <w:lang w:val="en-US"/>
        </w:rPr>
        <w:t xml:space="preserve">. We generate </w:t>
      </w:r>
      <w:r w:rsidR="00270842">
        <w:rPr>
          <w:lang w:val="en-US"/>
        </w:rPr>
        <w:t>a variable [</w:t>
      </w:r>
      <w:proofErr w:type="spellStart"/>
      <w:r w:rsidR="00270842">
        <w:rPr>
          <w:lang w:val="en-US"/>
        </w:rPr>
        <w:t>my_color</w:t>
      </w:r>
      <w:proofErr w:type="spellEnd"/>
      <w:r w:rsidR="00270842">
        <w:rPr>
          <w:lang w:val="en-US"/>
        </w:rPr>
        <w:t xml:space="preserve">] </w:t>
      </w:r>
      <w:r>
        <w:rPr>
          <w:lang w:val="en-US"/>
        </w:rPr>
        <w:t xml:space="preserve">different colors based upon column 31 of </w:t>
      </w:r>
      <w:r w:rsidRPr="00E3794C">
        <w:rPr>
          <w:lang w:val="en-US"/>
        </w:rPr>
        <w:t>the</w:t>
      </w:r>
      <w:r w:rsidRPr="00E3794C">
        <w:rPr>
          <w:b/>
          <w:lang w:val="en-US"/>
        </w:rPr>
        <w:t xml:space="preserve"> ‘merged’</w:t>
      </w:r>
      <w:r>
        <w:rPr>
          <w:lang w:val="en-US"/>
        </w:rPr>
        <w:t xml:space="preserve"> dataset, which corresponds to the </w:t>
      </w:r>
      <w:r w:rsidRPr="00E3794C">
        <w:rPr>
          <w:b/>
          <w:lang w:val="en-US"/>
        </w:rPr>
        <w:t>origin</w:t>
      </w:r>
      <w:r>
        <w:rPr>
          <w:lang w:val="en-US"/>
        </w:rPr>
        <w:t xml:space="preserve">. We generate </w:t>
      </w:r>
      <w:r w:rsidR="00270842">
        <w:rPr>
          <w:lang w:val="en-US"/>
        </w:rPr>
        <w:t>a variable [</w:t>
      </w:r>
      <w:proofErr w:type="spellStart"/>
      <w:r w:rsidR="00270842">
        <w:rPr>
          <w:lang w:val="en-US"/>
        </w:rPr>
        <w:t>my_shape</w:t>
      </w:r>
      <w:proofErr w:type="spellEnd"/>
      <w:r w:rsidR="00270842">
        <w:rPr>
          <w:lang w:val="en-US"/>
        </w:rPr>
        <w:t xml:space="preserve">] with </w:t>
      </w:r>
      <w:r>
        <w:rPr>
          <w:lang w:val="en-US"/>
        </w:rPr>
        <w:t xml:space="preserve">different shapes based upon column 30 of the ‘merged’ dataset, which corresponds to the </w:t>
      </w:r>
      <w:r w:rsidRPr="00E3794C">
        <w:rPr>
          <w:b/>
          <w:lang w:val="en-US"/>
        </w:rPr>
        <w:t>breed</w:t>
      </w:r>
      <w:r>
        <w:rPr>
          <w:lang w:val="en-US"/>
        </w:rPr>
        <w:t xml:space="preserve">. And lastly, we generate </w:t>
      </w:r>
      <w:r w:rsidR="005B450D">
        <w:rPr>
          <w:lang w:val="en-US"/>
        </w:rPr>
        <w:t xml:space="preserve">two new columns </w:t>
      </w:r>
      <w:r w:rsidR="008F6570" w:rsidRPr="008F6570">
        <w:rPr>
          <w:i/>
          <w:lang w:val="en-US"/>
        </w:rPr>
        <w:t>Size</w:t>
      </w:r>
      <w:r w:rsidR="008F6570">
        <w:rPr>
          <w:lang w:val="en-US"/>
        </w:rPr>
        <w:t xml:space="preserve"> and </w:t>
      </w:r>
      <w:proofErr w:type="spellStart"/>
      <w:r w:rsidR="008F6570" w:rsidRPr="008F6570">
        <w:rPr>
          <w:i/>
          <w:lang w:val="en-US"/>
        </w:rPr>
        <w:t>SpecialMarker</w:t>
      </w:r>
      <w:proofErr w:type="spellEnd"/>
      <w:r w:rsidR="00270842">
        <w:rPr>
          <w:lang w:val="en-US"/>
        </w:rPr>
        <w:t xml:space="preserve"> </w:t>
      </w:r>
      <w:r w:rsidR="005B450D">
        <w:rPr>
          <w:lang w:val="en-US"/>
        </w:rPr>
        <w:t xml:space="preserve">based upon the column with the </w:t>
      </w:r>
      <w:r w:rsidR="005B450D" w:rsidRPr="005B450D">
        <w:rPr>
          <w:b/>
          <w:lang w:val="en-US"/>
        </w:rPr>
        <w:t>breed</w:t>
      </w:r>
      <w:r w:rsidR="005B450D">
        <w:rPr>
          <w:b/>
          <w:lang w:val="en-US"/>
        </w:rPr>
        <w:t xml:space="preserve"> </w:t>
      </w:r>
      <w:r w:rsidR="005B450D" w:rsidRPr="005B450D">
        <w:rPr>
          <w:lang w:val="en-US"/>
        </w:rPr>
        <w:t>name</w:t>
      </w:r>
      <w:r w:rsidR="005B450D">
        <w:rPr>
          <w:lang w:val="en-US"/>
        </w:rPr>
        <w:t xml:space="preserve">, namely </w:t>
      </w:r>
      <w:r w:rsidR="005B450D" w:rsidRPr="005B450D">
        <w:rPr>
          <w:i/>
          <w:lang w:val="en-US"/>
        </w:rPr>
        <w:t>Size</w:t>
      </w:r>
      <w:r w:rsidR="005B450D">
        <w:rPr>
          <w:lang w:val="en-US"/>
        </w:rPr>
        <w:t xml:space="preserve"> and </w:t>
      </w:r>
      <w:proofErr w:type="spellStart"/>
      <w:r w:rsidR="005B450D" w:rsidRPr="005B450D">
        <w:rPr>
          <w:i/>
          <w:lang w:val="en-US"/>
        </w:rPr>
        <w:t>SpecialMarker</w:t>
      </w:r>
      <w:proofErr w:type="spellEnd"/>
      <w:r w:rsidR="005B450D">
        <w:rPr>
          <w:lang w:val="en-US"/>
        </w:rPr>
        <w:t>, both to highlight our sample(s) of interest.</w:t>
      </w:r>
    </w:p>
    <w:p w14:paraId="22FCB806" w14:textId="77777777" w:rsidR="00E3794C" w:rsidRDefault="00E3794C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910E7E4" wp14:editId="789D08B1">
            <wp:extent cx="5594865" cy="15525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3862"/>
                    <a:stretch/>
                  </pic:blipFill>
                  <pic:spPr bwMode="auto">
                    <a:xfrm>
                      <a:off x="0" y="0"/>
                      <a:ext cx="5605614" cy="155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C8283" w14:textId="77777777" w:rsidR="005B450D" w:rsidRDefault="005B450D" w:rsidP="005B450D">
      <w:pPr>
        <w:jc w:val="both"/>
        <w:rPr>
          <w:lang w:val="en-US"/>
        </w:rPr>
      </w:pPr>
      <w:r>
        <w:rPr>
          <w:lang w:val="en-US"/>
        </w:rPr>
        <w:t>The last three blocks of code are generating different flavors of highlighting the sample(s) of interest with the corresponding metadata (origin and/or breed). Below all three block of code with their corresponding output.</w:t>
      </w:r>
    </w:p>
    <w:p w14:paraId="4A97CE9B" w14:textId="77777777" w:rsidR="005B450D" w:rsidRDefault="005B450D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B635999" wp14:editId="6D71209D">
            <wp:extent cx="5760720" cy="29286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E32E" w14:textId="77777777" w:rsidR="005B450D" w:rsidRDefault="005B450D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7FD25AA" wp14:editId="359AC3B3">
            <wp:extent cx="5760720" cy="31724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3181" w14:textId="77777777" w:rsidR="005B450D" w:rsidRDefault="005B450D" w:rsidP="005B450D">
      <w:pPr>
        <w:jc w:val="both"/>
        <w:rPr>
          <w:lang w:val="en-US"/>
        </w:rPr>
      </w:pPr>
    </w:p>
    <w:p w14:paraId="56B4FAE1" w14:textId="77777777" w:rsidR="005B450D" w:rsidRDefault="005B450D" w:rsidP="005B450D">
      <w:pPr>
        <w:jc w:val="both"/>
        <w:rPr>
          <w:lang w:val="en-US"/>
        </w:rPr>
      </w:pPr>
    </w:p>
    <w:p w14:paraId="78095B7B" w14:textId="77777777" w:rsidR="005B450D" w:rsidRDefault="005B450D" w:rsidP="005B450D">
      <w:pPr>
        <w:jc w:val="both"/>
        <w:rPr>
          <w:lang w:val="en-US"/>
        </w:rPr>
      </w:pPr>
    </w:p>
    <w:p w14:paraId="1A078468" w14:textId="77777777" w:rsidR="005B450D" w:rsidRDefault="005B450D" w:rsidP="005B450D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D5274CF" wp14:editId="2F57E751">
                <wp:simplePos x="0" y="0"/>
                <wp:positionH relativeFrom="column">
                  <wp:posOffset>-4445</wp:posOffset>
                </wp:positionH>
                <wp:positionV relativeFrom="paragraph">
                  <wp:posOffset>0</wp:posOffset>
                </wp:positionV>
                <wp:extent cx="5789295" cy="4953000"/>
                <wp:effectExtent l="0" t="0" r="1905" b="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9295" cy="4953000"/>
                          <a:chOff x="0" y="0"/>
                          <a:chExt cx="5789295" cy="495300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360"/>
                          <a:stretch/>
                        </pic:blipFill>
                        <pic:spPr bwMode="auto">
                          <a:xfrm>
                            <a:off x="28575" y="2924175"/>
                            <a:ext cx="5760720" cy="2028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923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478000" id="Group 19" o:spid="_x0000_s1026" style="position:absolute;margin-left:-.35pt;margin-top:0;width:455.85pt;height:390pt;z-index:251665408" coordsize="57892,49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">
                <v:shape id="Picture 18" o:spid="_x0000_s1027" type="#_x0000_t75" style="position:absolute;left:285;top:29241;width:57607;height:20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">
                  <v:imagedata r:id="rId30" o:title="" cropbottom="4168f"/>
                </v:shape>
                <v:shape id="Picture 16" o:spid="_x0000_s1028" type="#_x0000_t75" style="position:absolute;width:57607;height:29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">
                  <v:imagedata r:id="rId31" o:title=""/>
                </v:shape>
                <w10:wrap type="square"/>
              </v:group>
            </w:pict>
          </mc:Fallback>
        </mc:AlternateContent>
      </w:r>
    </w:p>
    <w:p w14:paraId="2D6F5409" w14:textId="77777777" w:rsidR="005B450D" w:rsidRDefault="005B450D" w:rsidP="005B450D">
      <w:pPr>
        <w:jc w:val="both"/>
        <w:rPr>
          <w:lang w:val="en-US"/>
        </w:rPr>
      </w:pPr>
      <w:r>
        <w:rPr>
          <w:lang w:val="en-US"/>
        </w:rPr>
        <w:t>The last piece of code generates a three-dimensional (3D) representation of the scatterplot. This may be used when the first two axes do not give a clear separation of the different origins and/or breeds.</w:t>
      </w:r>
    </w:p>
    <w:p w14:paraId="22F7B756" w14:textId="77777777" w:rsidR="005B450D" w:rsidRDefault="005B450D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A51D827" wp14:editId="10DE462F">
            <wp:extent cx="5760720" cy="1813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1E75" w14:textId="77777777" w:rsidR="005B450D" w:rsidRDefault="005B450D" w:rsidP="005B450D">
      <w:pPr>
        <w:jc w:val="both"/>
        <w:rPr>
          <w:lang w:val="en-US"/>
        </w:rPr>
      </w:pPr>
    </w:p>
    <w:p w14:paraId="213A3B88" w14:textId="77777777" w:rsidR="005B450D" w:rsidRPr="001A34B2" w:rsidRDefault="005B450D" w:rsidP="005B450D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A372FC6" wp14:editId="72308955">
            <wp:extent cx="5705475" cy="337693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959"/>
                    <a:stretch/>
                  </pic:blipFill>
                  <pic:spPr bwMode="auto">
                    <a:xfrm>
                      <a:off x="0" y="0"/>
                      <a:ext cx="5705475" cy="337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450D" w:rsidRPr="001A34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C5C38"/>
    <w:multiLevelType w:val="hybridMultilevel"/>
    <w:tmpl w:val="53F699C4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C60919"/>
    <w:multiLevelType w:val="hybridMultilevel"/>
    <w:tmpl w:val="2A1824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626651"/>
    <w:multiLevelType w:val="hybridMultilevel"/>
    <w:tmpl w:val="ED58E4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136E13"/>
    <w:multiLevelType w:val="hybridMultilevel"/>
    <w:tmpl w:val="3EF245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403D5A"/>
    <w:multiLevelType w:val="hybridMultilevel"/>
    <w:tmpl w:val="ECF62D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4B2"/>
    <w:rsid w:val="00022957"/>
    <w:rsid w:val="00023232"/>
    <w:rsid w:val="0012069F"/>
    <w:rsid w:val="00131663"/>
    <w:rsid w:val="001A34B2"/>
    <w:rsid w:val="00242E06"/>
    <w:rsid w:val="002655BC"/>
    <w:rsid w:val="00270842"/>
    <w:rsid w:val="00283A67"/>
    <w:rsid w:val="002F5AE6"/>
    <w:rsid w:val="003124A5"/>
    <w:rsid w:val="0032786A"/>
    <w:rsid w:val="0036025A"/>
    <w:rsid w:val="00360A26"/>
    <w:rsid w:val="00492C8E"/>
    <w:rsid w:val="00533090"/>
    <w:rsid w:val="005771F3"/>
    <w:rsid w:val="00592391"/>
    <w:rsid w:val="005B450D"/>
    <w:rsid w:val="005E76A9"/>
    <w:rsid w:val="006F1B86"/>
    <w:rsid w:val="007037AE"/>
    <w:rsid w:val="00703A2E"/>
    <w:rsid w:val="00817475"/>
    <w:rsid w:val="008C297E"/>
    <w:rsid w:val="008F6570"/>
    <w:rsid w:val="00916582"/>
    <w:rsid w:val="00942DF2"/>
    <w:rsid w:val="00985862"/>
    <w:rsid w:val="00B03084"/>
    <w:rsid w:val="00BB03B8"/>
    <w:rsid w:val="00C85193"/>
    <w:rsid w:val="00CD07CC"/>
    <w:rsid w:val="00D24263"/>
    <w:rsid w:val="00DF0392"/>
    <w:rsid w:val="00E34760"/>
    <w:rsid w:val="00E3794C"/>
    <w:rsid w:val="00E4100F"/>
    <w:rsid w:val="00F2393B"/>
    <w:rsid w:val="00F85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7BB12"/>
  <w15:chartTrackingRefBased/>
  <w15:docId w15:val="{ACD267D3-70D8-460C-8276-28C7E55FE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SimSun" w:hAnsi="Verdana" w:cstheme="minorBidi"/>
        <w:sz w:val="17"/>
        <w:szCs w:val="22"/>
        <w:lang w:val="en-GB" w:eastAsia="en-US" w:bidi="ar-SA"/>
      </w:rPr>
    </w:rPrDefault>
    <w:pPrDefault>
      <w:pPr>
        <w:spacing w:after="200" w:line="30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E76A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393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069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69F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3476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316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16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6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6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66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7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g-genomics.org/plink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hyperlink" Target="https://jupyter.org/install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www.anaconda.com/distribution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cnr-ibba/IMAGE-DiversityBrows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538608-9F8B-45D2-B7A2-1EBC6137A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221D4DA.dotm</Template>
  <TotalTime>177</TotalTime>
  <Pages>8</Pages>
  <Words>899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Schokker, Dirkjan</dc:creator>
  <cp:keywords/>
  <dc:description/>
  <cp:lastModifiedBy>Schokker, Dirkjan</cp:lastModifiedBy>
  <cp:revision>11</cp:revision>
  <dcterms:created xsi:type="dcterms:W3CDTF">2020-02-25T10:58:00Z</dcterms:created>
  <dcterms:modified xsi:type="dcterms:W3CDTF">2020-02-27T12:40:00Z</dcterms:modified>
</cp:coreProperties>
</file>